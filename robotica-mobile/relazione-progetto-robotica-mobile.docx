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4C4A6FF4" w:rsidR="004B7E44" w:rsidRDefault="00E8426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3667A497">
            <wp:simplePos x="0" y="0"/>
            <wp:positionH relativeFrom="column">
              <wp:posOffset>-720725</wp:posOffset>
            </wp:positionH>
            <wp:positionV relativeFrom="page">
              <wp:posOffset>24674</wp:posOffset>
            </wp:positionV>
            <wp:extent cx="7740015" cy="516255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4BC5ABBC" w:rsidR="004B7E44" w:rsidRDefault="00E84267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5FF25C8E">
                <wp:simplePos x="0" y="0"/>
                <wp:positionH relativeFrom="margin">
                  <wp:posOffset>0</wp:posOffset>
                </wp:positionH>
                <wp:positionV relativeFrom="paragraph">
                  <wp:posOffset>4923699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387.7pt;width:47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yfhp+90AAAAIAQAADwAAAGRy&#10;cy9kb3ducmV2LnhtbEyPQU/DMAyF70j8h8hI3FjKxFrWNZ0mtI0jY1Scs8ZrKxonarKu/HvMCW62&#10;39Pz94r1ZHsx4hA6RwoeZwkIpNqZjhoF1cfu4RlEiJqM7h2hgm8MsC5vbwqdG3eldxyPsREcQiHX&#10;CtoYfS5lqFu0OsycR2Lt7AarI69DI82grxxuezlPklRa3RF/aLXHlxbrr+PFKvDR77PX4e2w2e7G&#10;pPrcV/Ou2Sp1fzdtViAiTvHPDL/4jA4lM53chUwQvQIuEhVk2eIJBMvLRcqXEw/LNAVZFvJ/gfIH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yfhp+90AAAAI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1B95C505">
                <wp:simplePos x="0" y="0"/>
                <wp:positionH relativeFrom="page">
                  <wp:align>left</wp:align>
                </wp:positionH>
                <wp:positionV relativeFrom="page">
                  <wp:posOffset>5170714</wp:posOffset>
                </wp:positionV>
                <wp:extent cx="7556500" cy="55276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527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9D5F1" id="Rettangolo 2" o:spid="_x0000_s1026" alt="rettangolo colorato" style="position:absolute;margin-left:0;margin-top:407.15pt;width:595pt;height:435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AD1BC6"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795A3564">
            <wp:simplePos x="0" y="0"/>
            <wp:positionH relativeFrom="column">
              <wp:posOffset>4806590</wp:posOffset>
            </wp:positionH>
            <wp:positionV relativeFrom="paragraph">
              <wp:posOffset>8836660</wp:posOffset>
            </wp:positionV>
            <wp:extent cx="1557196" cy="683260"/>
            <wp:effectExtent l="0" t="0" r="508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69BBEF89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7E44"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-1352787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10E31" w14:textId="0862F723" w:rsidR="00BB4E2B" w:rsidRDefault="00BB4E2B">
          <w:pPr>
            <w:pStyle w:val="Titolosommario"/>
          </w:pPr>
          <w:r>
            <w:t>Sommario</w:t>
          </w:r>
        </w:p>
        <w:p w14:paraId="5523E2DA" w14:textId="1658AC46" w:rsidR="00CE4930" w:rsidRPr="00CE4930" w:rsidRDefault="00BB4E2B">
          <w:pPr>
            <w:pStyle w:val="Sommario1"/>
            <w:rPr>
              <w:sz w:val="22"/>
              <w:lang w:eastAsia="it-IT"/>
            </w:rPr>
          </w:pPr>
          <w:r w:rsidRPr="006F5030">
            <w:fldChar w:fldCharType="begin"/>
          </w:r>
          <w:r w:rsidRPr="006F5030">
            <w:instrText xml:space="preserve"> TOC \o "1-3" \h \z \u </w:instrText>
          </w:r>
          <w:r w:rsidRPr="006F5030">
            <w:fldChar w:fldCharType="separate"/>
          </w:r>
          <w:hyperlink w:anchor="_Toc114095993" w:history="1">
            <w:r w:rsidR="00CE4930" w:rsidRPr="00CE4930">
              <w:rPr>
                <w:rStyle w:val="Collegamentoipertestuale"/>
                <w:color w:val="auto"/>
              </w:rPr>
              <w:t>Robot Model</w:t>
            </w:r>
            <w:r w:rsidR="00CE4930" w:rsidRPr="00CE4930">
              <w:rPr>
                <w:webHidden/>
              </w:rPr>
              <w:tab/>
            </w:r>
            <w:r w:rsidR="00CE4930" w:rsidRPr="00CE4930">
              <w:rPr>
                <w:webHidden/>
              </w:rPr>
              <w:fldChar w:fldCharType="begin"/>
            </w:r>
            <w:r w:rsidR="00CE4930" w:rsidRPr="00CE4930">
              <w:rPr>
                <w:webHidden/>
              </w:rPr>
              <w:instrText xml:space="preserve"> PAGEREF _Toc114095993 \h </w:instrText>
            </w:r>
            <w:r w:rsidR="00CE4930" w:rsidRPr="00CE4930">
              <w:rPr>
                <w:webHidden/>
              </w:rPr>
            </w:r>
            <w:r w:rsidR="00CE4930" w:rsidRPr="00CE4930">
              <w:rPr>
                <w:webHidden/>
              </w:rPr>
              <w:fldChar w:fldCharType="separate"/>
            </w:r>
            <w:r w:rsidR="00CE4930" w:rsidRPr="00CE4930">
              <w:rPr>
                <w:webHidden/>
              </w:rPr>
              <w:t>3</w:t>
            </w:r>
            <w:r w:rsidR="00CE4930" w:rsidRPr="00CE4930">
              <w:rPr>
                <w:webHidden/>
              </w:rPr>
              <w:fldChar w:fldCharType="end"/>
            </w:r>
          </w:hyperlink>
        </w:p>
        <w:p w14:paraId="5CC2A94C" w14:textId="6D91251B" w:rsidR="00CE4930" w:rsidRPr="00CE4930" w:rsidRDefault="00000000">
          <w:pPr>
            <w:pStyle w:val="Sommario1"/>
            <w:rPr>
              <w:sz w:val="22"/>
              <w:lang w:eastAsia="it-IT"/>
            </w:rPr>
          </w:pPr>
          <w:hyperlink w:anchor="_Toc114095994" w:history="1">
            <w:r w:rsidR="00CE4930" w:rsidRPr="00CE4930">
              <w:rPr>
                <w:rStyle w:val="Collegamentoipertestuale"/>
                <w:color w:val="auto"/>
              </w:rPr>
              <w:t>Environment</w:t>
            </w:r>
            <w:r w:rsidR="00CE4930" w:rsidRPr="00CE4930">
              <w:rPr>
                <w:webHidden/>
              </w:rPr>
              <w:tab/>
            </w:r>
            <w:r w:rsidR="00CE4930" w:rsidRPr="00CE4930">
              <w:rPr>
                <w:webHidden/>
              </w:rPr>
              <w:fldChar w:fldCharType="begin"/>
            </w:r>
            <w:r w:rsidR="00CE4930" w:rsidRPr="00CE4930">
              <w:rPr>
                <w:webHidden/>
              </w:rPr>
              <w:instrText xml:space="preserve"> PAGEREF _Toc114095994 \h </w:instrText>
            </w:r>
            <w:r w:rsidR="00CE4930" w:rsidRPr="00CE4930">
              <w:rPr>
                <w:webHidden/>
              </w:rPr>
            </w:r>
            <w:r w:rsidR="00CE4930" w:rsidRPr="00CE4930">
              <w:rPr>
                <w:webHidden/>
              </w:rPr>
              <w:fldChar w:fldCharType="separate"/>
            </w:r>
            <w:r w:rsidR="00CE4930" w:rsidRPr="00CE4930">
              <w:rPr>
                <w:webHidden/>
              </w:rPr>
              <w:t>3</w:t>
            </w:r>
            <w:r w:rsidR="00CE4930" w:rsidRPr="00CE4930">
              <w:rPr>
                <w:webHidden/>
              </w:rPr>
              <w:fldChar w:fldCharType="end"/>
            </w:r>
          </w:hyperlink>
        </w:p>
        <w:p w14:paraId="32E5BC3A" w14:textId="39251324" w:rsidR="00CE4930" w:rsidRPr="00CE4930" w:rsidRDefault="00000000">
          <w:pPr>
            <w:pStyle w:val="Sommario1"/>
            <w:rPr>
              <w:sz w:val="22"/>
              <w:lang w:eastAsia="it-IT"/>
            </w:rPr>
          </w:pPr>
          <w:hyperlink w:anchor="_Toc114095995" w:history="1">
            <w:r w:rsidR="00CE4930" w:rsidRPr="00CE4930">
              <w:rPr>
                <w:rStyle w:val="Collegamentoipertestuale"/>
                <w:color w:val="auto"/>
              </w:rPr>
              <w:t>Path Planning</w:t>
            </w:r>
            <w:r w:rsidR="00CE4930" w:rsidRPr="00CE4930">
              <w:rPr>
                <w:webHidden/>
              </w:rPr>
              <w:tab/>
            </w:r>
            <w:r w:rsidR="00CE4930" w:rsidRPr="00CE4930">
              <w:rPr>
                <w:webHidden/>
              </w:rPr>
              <w:fldChar w:fldCharType="begin"/>
            </w:r>
            <w:r w:rsidR="00CE4930" w:rsidRPr="00CE4930">
              <w:rPr>
                <w:webHidden/>
              </w:rPr>
              <w:instrText xml:space="preserve"> PAGEREF _Toc114095995 \h </w:instrText>
            </w:r>
            <w:r w:rsidR="00CE4930" w:rsidRPr="00CE4930">
              <w:rPr>
                <w:webHidden/>
              </w:rPr>
            </w:r>
            <w:r w:rsidR="00CE4930" w:rsidRPr="00CE4930">
              <w:rPr>
                <w:webHidden/>
              </w:rPr>
              <w:fldChar w:fldCharType="separate"/>
            </w:r>
            <w:r w:rsidR="00CE4930" w:rsidRPr="00CE4930">
              <w:rPr>
                <w:webHidden/>
              </w:rPr>
              <w:t>4</w:t>
            </w:r>
            <w:r w:rsidR="00CE4930" w:rsidRPr="00CE4930">
              <w:rPr>
                <w:webHidden/>
              </w:rPr>
              <w:fldChar w:fldCharType="end"/>
            </w:r>
          </w:hyperlink>
        </w:p>
        <w:p w14:paraId="3272BAF6" w14:textId="5BDB10DF" w:rsidR="00CE4930" w:rsidRPr="00CE4930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095996" w:history="1">
            <w:r w:rsidR="00CE4930" w:rsidRPr="00CE4930">
              <w:rPr>
                <w:rStyle w:val="Collegamentoipertestuale"/>
                <w:noProof/>
                <w:color w:val="auto"/>
              </w:rPr>
              <w:t>Obstacles Shape</w:t>
            </w:r>
            <w:r w:rsidR="00CE4930" w:rsidRPr="00CE4930">
              <w:rPr>
                <w:noProof/>
                <w:webHidden/>
                <w:color w:val="auto"/>
              </w:rPr>
              <w:tab/>
            </w:r>
            <w:r w:rsidR="00CE4930" w:rsidRPr="00CE4930">
              <w:rPr>
                <w:noProof/>
                <w:webHidden/>
                <w:color w:val="auto"/>
              </w:rPr>
              <w:fldChar w:fldCharType="begin"/>
            </w:r>
            <w:r w:rsidR="00CE4930" w:rsidRPr="00CE4930">
              <w:rPr>
                <w:noProof/>
                <w:webHidden/>
                <w:color w:val="auto"/>
              </w:rPr>
              <w:instrText xml:space="preserve"> PAGEREF _Toc114095996 \h </w:instrText>
            </w:r>
            <w:r w:rsidR="00CE4930" w:rsidRPr="00CE4930">
              <w:rPr>
                <w:noProof/>
                <w:webHidden/>
                <w:color w:val="auto"/>
              </w:rPr>
            </w:r>
            <w:r w:rsidR="00CE4930" w:rsidRPr="00CE4930">
              <w:rPr>
                <w:noProof/>
                <w:webHidden/>
                <w:color w:val="auto"/>
              </w:rPr>
              <w:fldChar w:fldCharType="separate"/>
            </w:r>
            <w:r w:rsidR="00CE4930" w:rsidRPr="00CE4930">
              <w:rPr>
                <w:noProof/>
                <w:webHidden/>
                <w:color w:val="auto"/>
              </w:rPr>
              <w:t>4</w:t>
            </w:r>
            <w:r w:rsidR="00CE4930" w:rsidRPr="00CE4930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67B4A8D" w14:textId="5B6B9DD7" w:rsidR="00CE4930" w:rsidRPr="00CE4930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095997" w:history="1">
            <w:r w:rsidR="00CE4930" w:rsidRPr="00CE4930">
              <w:rPr>
                <w:rStyle w:val="Collegamentoipertestuale"/>
                <w:noProof/>
                <w:color w:val="auto"/>
              </w:rPr>
              <w:t>Artificial Potential Fields</w:t>
            </w:r>
            <w:r w:rsidR="00CE4930" w:rsidRPr="00CE4930">
              <w:rPr>
                <w:noProof/>
                <w:webHidden/>
                <w:color w:val="auto"/>
              </w:rPr>
              <w:tab/>
            </w:r>
            <w:r w:rsidR="00CE4930" w:rsidRPr="00CE4930">
              <w:rPr>
                <w:noProof/>
                <w:webHidden/>
                <w:color w:val="auto"/>
              </w:rPr>
              <w:fldChar w:fldCharType="begin"/>
            </w:r>
            <w:r w:rsidR="00CE4930" w:rsidRPr="00CE4930">
              <w:rPr>
                <w:noProof/>
                <w:webHidden/>
                <w:color w:val="auto"/>
              </w:rPr>
              <w:instrText xml:space="preserve"> PAGEREF _Toc114095997 \h </w:instrText>
            </w:r>
            <w:r w:rsidR="00CE4930" w:rsidRPr="00CE4930">
              <w:rPr>
                <w:noProof/>
                <w:webHidden/>
                <w:color w:val="auto"/>
              </w:rPr>
            </w:r>
            <w:r w:rsidR="00CE4930" w:rsidRPr="00CE4930">
              <w:rPr>
                <w:noProof/>
                <w:webHidden/>
                <w:color w:val="auto"/>
              </w:rPr>
              <w:fldChar w:fldCharType="separate"/>
            </w:r>
            <w:r w:rsidR="00CE4930" w:rsidRPr="00CE4930">
              <w:rPr>
                <w:noProof/>
                <w:webHidden/>
                <w:color w:val="auto"/>
              </w:rPr>
              <w:t>4</w:t>
            </w:r>
            <w:r w:rsidR="00CE4930" w:rsidRPr="00CE4930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2E80598" w14:textId="0AADFD49" w:rsidR="00CE4930" w:rsidRPr="00CE4930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095998" w:history="1">
            <w:r w:rsidR="00CE4930" w:rsidRPr="00CE4930">
              <w:rPr>
                <w:rStyle w:val="Collegamentoipertestuale"/>
                <w:noProof/>
                <w:color w:val="auto"/>
              </w:rPr>
              <w:t>Discrete Potential Fields</w:t>
            </w:r>
            <w:r w:rsidR="00CE4930" w:rsidRPr="00CE4930">
              <w:rPr>
                <w:noProof/>
                <w:webHidden/>
                <w:color w:val="auto"/>
              </w:rPr>
              <w:tab/>
            </w:r>
            <w:r w:rsidR="00CE4930" w:rsidRPr="00CE4930">
              <w:rPr>
                <w:noProof/>
                <w:webHidden/>
                <w:color w:val="auto"/>
              </w:rPr>
              <w:fldChar w:fldCharType="begin"/>
            </w:r>
            <w:r w:rsidR="00CE4930" w:rsidRPr="00CE4930">
              <w:rPr>
                <w:noProof/>
                <w:webHidden/>
                <w:color w:val="auto"/>
              </w:rPr>
              <w:instrText xml:space="preserve"> PAGEREF _Toc114095998 \h </w:instrText>
            </w:r>
            <w:r w:rsidR="00CE4930" w:rsidRPr="00CE4930">
              <w:rPr>
                <w:noProof/>
                <w:webHidden/>
                <w:color w:val="auto"/>
              </w:rPr>
            </w:r>
            <w:r w:rsidR="00CE4930" w:rsidRPr="00CE4930">
              <w:rPr>
                <w:noProof/>
                <w:webHidden/>
                <w:color w:val="auto"/>
              </w:rPr>
              <w:fldChar w:fldCharType="separate"/>
            </w:r>
            <w:r w:rsidR="00CE4930" w:rsidRPr="00CE4930">
              <w:rPr>
                <w:noProof/>
                <w:webHidden/>
                <w:color w:val="auto"/>
              </w:rPr>
              <w:t>5</w:t>
            </w:r>
            <w:r w:rsidR="00CE4930" w:rsidRPr="00CE4930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A2B9A85" w14:textId="224AF0AE" w:rsidR="00CE4930" w:rsidRPr="00CE4930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095999" w:history="1">
            <w:r w:rsidR="00CE4930" w:rsidRPr="00CE4930">
              <w:rPr>
                <w:rStyle w:val="Collegamentoipertestuale"/>
                <w:noProof/>
                <w:color w:val="auto"/>
              </w:rPr>
              <w:t>Voronoi Diagrams</w:t>
            </w:r>
            <w:r w:rsidR="00CE4930" w:rsidRPr="00CE4930">
              <w:rPr>
                <w:noProof/>
                <w:webHidden/>
                <w:color w:val="auto"/>
              </w:rPr>
              <w:tab/>
            </w:r>
            <w:r w:rsidR="00CE4930" w:rsidRPr="00CE4930">
              <w:rPr>
                <w:noProof/>
                <w:webHidden/>
                <w:color w:val="auto"/>
              </w:rPr>
              <w:fldChar w:fldCharType="begin"/>
            </w:r>
            <w:r w:rsidR="00CE4930" w:rsidRPr="00CE4930">
              <w:rPr>
                <w:noProof/>
                <w:webHidden/>
                <w:color w:val="auto"/>
              </w:rPr>
              <w:instrText xml:space="preserve"> PAGEREF _Toc114095999 \h </w:instrText>
            </w:r>
            <w:r w:rsidR="00CE4930" w:rsidRPr="00CE4930">
              <w:rPr>
                <w:noProof/>
                <w:webHidden/>
                <w:color w:val="auto"/>
              </w:rPr>
            </w:r>
            <w:r w:rsidR="00CE4930" w:rsidRPr="00CE4930">
              <w:rPr>
                <w:noProof/>
                <w:webHidden/>
                <w:color w:val="auto"/>
              </w:rPr>
              <w:fldChar w:fldCharType="separate"/>
            </w:r>
            <w:r w:rsidR="00CE4930" w:rsidRPr="00CE4930">
              <w:rPr>
                <w:noProof/>
                <w:webHidden/>
                <w:color w:val="auto"/>
              </w:rPr>
              <w:t>5</w:t>
            </w:r>
            <w:r w:rsidR="00CE4930" w:rsidRPr="00CE4930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5D3B55D" w14:textId="53394392" w:rsidR="00CE4930" w:rsidRPr="00CE4930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096000" w:history="1">
            <w:r w:rsidR="00CE4930" w:rsidRPr="00CE4930">
              <w:rPr>
                <w:rStyle w:val="Collegamentoipertestuale"/>
                <w:noProof/>
                <w:color w:val="auto"/>
              </w:rPr>
              <w:t>Visibility Graphs</w:t>
            </w:r>
            <w:r w:rsidR="00CE4930" w:rsidRPr="00CE4930">
              <w:rPr>
                <w:noProof/>
                <w:webHidden/>
                <w:color w:val="auto"/>
              </w:rPr>
              <w:tab/>
            </w:r>
            <w:r w:rsidR="00CE4930" w:rsidRPr="00CE4930">
              <w:rPr>
                <w:noProof/>
                <w:webHidden/>
                <w:color w:val="auto"/>
              </w:rPr>
              <w:fldChar w:fldCharType="begin"/>
            </w:r>
            <w:r w:rsidR="00CE4930" w:rsidRPr="00CE4930">
              <w:rPr>
                <w:noProof/>
                <w:webHidden/>
                <w:color w:val="auto"/>
              </w:rPr>
              <w:instrText xml:space="preserve"> PAGEREF _Toc114096000 \h </w:instrText>
            </w:r>
            <w:r w:rsidR="00CE4930" w:rsidRPr="00CE4930">
              <w:rPr>
                <w:noProof/>
                <w:webHidden/>
                <w:color w:val="auto"/>
              </w:rPr>
            </w:r>
            <w:r w:rsidR="00CE4930" w:rsidRPr="00CE4930">
              <w:rPr>
                <w:noProof/>
                <w:webHidden/>
                <w:color w:val="auto"/>
              </w:rPr>
              <w:fldChar w:fldCharType="separate"/>
            </w:r>
            <w:r w:rsidR="00CE4930" w:rsidRPr="00CE4930">
              <w:rPr>
                <w:noProof/>
                <w:webHidden/>
                <w:color w:val="auto"/>
              </w:rPr>
              <w:t>6</w:t>
            </w:r>
            <w:r w:rsidR="00CE4930" w:rsidRPr="00CE4930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07A355C" w14:textId="25E16A7B" w:rsidR="00BB4E2B" w:rsidRDefault="00BB4E2B">
          <w:r w:rsidRPr="006F5030">
            <w:rPr>
              <w:b/>
              <w:bCs/>
              <w:color w:val="auto"/>
            </w:rPr>
            <w:fldChar w:fldCharType="end"/>
          </w:r>
        </w:p>
      </w:sdtContent>
    </w:sdt>
    <w:p w14:paraId="2447FFE7" w14:textId="6B106915" w:rsidR="00BB4E2B" w:rsidRPr="00BB4E2B" w:rsidRDefault="00BB4E2B" w:rsidP="00BB4E2B">
      <w:pPr>
        <w:pStyle w:val="Titolosommario"/>
        <w:rPr>
          <w:color w:val="auto"/>
        </w:rPr>
      </w:pPr>
    </w:p>
    <w:p w14:paraId="67056DE3" w14:textId="56558264" w:rsidR="00BB4E2B" w:rsidRDefault="00BB4E2B" w:rsidP="004B7E44">
      <w:pPr>
        <w:rPr>
          <w:color w:val="auto"/>
        </w:rPr>
      </w:pPr>
    </w:p>
    <w:p w14:paraId="297829DF" w14:textId="01EB06F0" w:rsidR="00BB4E2B" w:rsidRDefault="00BB4E2B" w:rsidP="004B7E44">
      <w:pPr>
        <w:rPr>
          <w:color w:val="auto"/>
        </w:rPr>
      </w:pPr>
    </w:p>
    <w:p w14:paraId="3075DE22" w14:textId="34D799FE" w:rsidR="00BB4E2B" w:rsidRDefault="00BB4E2B" w:rsidP="004B7E44">
      <w:pPr>
        <w:rPr>
          <w:color w:val="auto"/>
        </w:rPr>
      </w:pPr>
    </w:p>
    <w:p w14:paraId="4E3B755F" w14:textId="5A129E05" w:rsidR="00BB4E2B" w:rsidRDefault="00BB4E2B" w:rsidP="004B7E44">
      <w:pPr>
        <w:rPr>
          <w:color w:val="auto"/>
        </w:rPr>
      </w:pPr>
    </w:p>
    <w:p w14:paraId="1744FDDC" w14:textId="4CCBA4CE" w:rsidR="00BB4E2B" w:rsidRDefault="00BB4E2B" w:rsidP="004B7E44">
      <w:pPr>
        <w:rPr>
          <w:color w:val="auto"/>
        </w:rPr>
      </w:pPr>
    </w:p>
    <w:p w14:paraId="3B7E6268" w14:textId="7A91F503" w:rsidR="00BB4E2B" w:rsidRDefault="00BB4E2B" w:rsidP="004B7E44">
      <w:pPr>
        <w:rPr>
          <w:color w:val="auto"/>
        </w:rPr>
      </w:pPr>
    </w:p>
    <w:p w14:paraId="4C716DFF" w14:textId="3695BDDB" w:rsidR="00BB4E2B" w:rsidRDefault="00BB4E2B" w:rsidP="004B7E44">
      <w:pPr>
        <w:rPr>
          <w:color w:val="auto"/>
        </w:rPr>
      </w:pPr>
    </w:p>
    <w:p w14:paraId="29A15BD1" w14:textId="2E4C31ED" w:rsidR="00BB4E2B" w:rsidRDefault="00BB4E2B" w:rsidP="004B7E44">
      <w:pPr>
        <w:rPr>
          <w:color w:val="auto"/>
        </w:rPr>
      </w:pPr>
    </w:p>
    <w:p w14:paraId="3C241223" w14:textId="4ED895AA" w:rsidR="00BB4E2B" w:rsidRDefault="00BB4E2B" w:rsidP="004B7E44">
      <w:pPr>
        <w:rPr>
          <w:color w:val="auto"/>
        </w:rPr>
      </w:pPr>
    </w:p>
    <w:p w14:paraId="65F28980" w14:textId="2491DF2D" w:rsidR="00BB4E2B" w:rsidRDefault="00BB4E2B" w:rsidP="004B7E44">
      <w:pPr>
        <w:rPr>
          <w:color w:val="auto"/>
        </w:rPr>
      </w:pPr>
    </w:p>
    <w:p w14:paraId="0B2B7580" w14:textId="1D47732A" w:rsidR="00BB4E2B" w:rsidRDefault="00BB4E2B" w:rsidP="004B7E44">
      <w:pPr>
        <w:rPr>
          <w:color w:val="auto"/>
        </w:rPr>
      </w:pPr>
    </w:p>
    <w:p w14:paraId="5919C68E" w14:textId="4CE32D8C" w:rsidR="00BB4E2B" w:rsidRDefault="00BB4E2B" w:rsidP="004B7E44">
      <w:pPr>
        <w:rPr>
          <w:color w:val="auto"/>
        </w:rPr>
      </w:pPr>
    </w:p>
    <w:p w14:paraId="42572648" w14:textId="24646A81" w:rsidR="00BB4E2B" w:rsidRDefault="00BB4E2B" w:rsidP="004B7E44">
      <w:pPr>
        <w:rPr>
          <w:color w:val="auto"/>
        </w:rPr>
      </w:pPr>
    </w:p>
    <w:p w14:paraId="3B56A23E" w14:textId="059AF407" w:rsidR="00BB4E2B" w:rsidRDefault="00BB4E2B" w:rsidP="004B7E44">
      <w:pPr>
        <w:rPr>
          <w:color w:val="auto"/>
        </w:rPr>
      </w:pPr>
    </w:p>
    <w:p w14:paraId="2490594E" w14:textId="50BED7FB" w:rsidR="00BB4E2B" w:rsidRDefault="00BB4E2B" w:rsidP="004B7E44">
      <w:pPr>
        <w:rPr>
          <w:color w:val="auto"/>
        </w:rPr>
      </w:pPr>
    </w:p>
    <w:p w14:paraId="44709F6F" w14:textId="2FA14AB4" w:rsidR="00BB4E2B" w:rsidRDefault="00BB4E2B" w:rsidP="004B7E44">
      <w:pPr>
        <w:rPr>
          <w:color w:val="auto"/>
        </w:rPr>
      </w:pPr>
    </w:p>
    <w:p w14:paraId="59BBAC03" w14:textId="0FC2DA04" w:rsidR="00BB4E2B" w:rsidRDefault="00BB4E2B" w:rsidP="004B7E44">
      <w:pPr>
        <w:rPr>
          <w:color w:val="auto"/>
        </w:rPr>
      </w:pPr>
    </w:p>
    <w:p w14:paraId="413286A6" w14:textId="4A6454D0" w:rsidR="00BB4E2B" w:rsidRDefault="00BB4E2B" w:rsidP="004B7E44">
      <w:pPr>
        <w:rPr>
          <w:color w:val="auto"/>
        </w:rPr>
      </w:pPr>
    </w:p>
    <w:p w14:paraId="0616867C" w14:textId="2931EB23" w:rsidR="00BB4E2B" w:rsidRDefault="00BB4E2B" w:rsidP="004B7E44">
      <w:pPr>
        <w:rPr>
          <w:color w:val="auto"/>
        </w:rPr>
      </w:pPr>
    </w:p>
    <w:p w14:paraId="7B165801" w14:textId="233B2AB5" w:rsidR="00BB4E2B" w:rsidRDefault="00BB4E2B" w:rsidP="004B7E44">
      <w:pPr>
        <w:rPr>
          <w:color w:val="auto"/>
        </w:rPr>
      </w:pPr>
    </w:p>
    <w:p w14:paraId="2FE21D79" w14:textId="10917BE2" w:rsidR="00BB4E2B" w:rsidRDefault="00BB4E2B" w:rsidP="004B7E44">
      <w:pPr>
        <w:rPr>
          <w:color w:val="auto"/>
        </w:rPr>
      </w:pPr>
    </w:p>
    <w:p w14:paraId="384A472C" w14:textId="1499340F" w:rsidR="00BB4E2B" w:rsidRDefault="00BB4E2B" w:rsidP="004B7E44">
      <w:pPr>
        <w:rPr>
          <w:color w:val="auto"/>
        </w:rPr>
      </w:pPr>
    </w:p>
    <w:p w14:paraId="546EEB74" w14:textId="3E4BB056" w:rsidR="00BB4E2B" w:rsidRDefault="00BB4E2B" w:rsidP="004B7E44">
      <w:pPr>
        <w:rPr>
          <w:color w:val="auto"/>
        </w:rPr>
      </w:pPr>
    </w:p>
    <w:p w14:paraId="78B89BFF" w14:textId="5D456DC9" w:rsidR="00BB4E2B" w:rsidRDefault="00BB4E2B" w:rsidP="004B7E44">
      <w:pPr>
        <w:rPr>
          <w:color w:val="auto"/>
        </w:rPr>
      </w:pPr>
    </w:p>
    <w:p w14:paraId="4B91A471" w14:textId="2D5E5686" w:rsidR="00BB4E2B" w:rsidRDefault="00BB4E2B" w:rsidP="004B7E44">
      <w:pPr>
        <w:rPr>
          <w:color w:val="auto"/>
        </w:rPr>
      </w:pPr>
    </w:p>
    <w:p w14:paraId="172A137F" w14:textId="443AA72F" w:rsidR="00BB4E2B" w:rsidRDefault="00BB4E2B" w:rsidP="004B7E44">
      <w:pPr>
        <w:rPr>
          <w:color w:val="auto"/>
        </w:rPr>
      </w:pPr>
    </w:p>
    <w:p w14:paraId="080CDFCF" w14:textId="5F6E6ED8" w:rsidR="00BB4E2B" w:rsidRPr="00650DD2" w:rsidRDefault="0060755D" w:rsidP="004F7E58">
      <w:pPr>
        <w:pStyle w:val="Titolo1"/>
        <w:jc w:val="both"/>
        <w:rPr>
          <w:color w:val="7A042E" w:themeColor="accent1" w:themeShade="BF"/>
        </w:rPr>
      </w:pPr>
      <w:bookmarkStart w:id="0" w:name="_Toc114095993"/>
      <w:r>
        <w:rPr>
          <w:color w:val="7A042E" w:themeColor="accent1" w:themeShade="BF"/>
        </w:rPr>
        <w:t>Robot Model</w:t>
      </w:r>
      <w:bookmarkEnd w:id="0"/>
    </w:p>
    <w:p w14:paraId="7310A74A" w14:textId="2197F39C" w:rsidR="00DC7C5C" w:rsidRDefault="00E7167A" w:rsidP="004F7E5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97E36" wp14:editId="6CCDBB69">
                <wp:simplePos x="0" y="0"/>
                <wp:positionH relativeFrom="column">
                  <wp:posOffset>0</wp:posOffset>
                </wp:positionH>
                <wp:positionV relativeFrom="paragraph">
                  <wp:posOffset>1515110</wp:posOffset>
                </wp:positionV>
                <wp:extent cx="1790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33521" w14:textId="656DC126" w:rsidR="00E7167A" w:rsidRPr="00556A22" w:rsidRDefault="00E7167A" w:rsidP="00E7167A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>
                              <w:t>Unicycle</w:t>
                            </w:r>
                            <w:proofErr w:type="spellEnd"/>
                            <w:r>
                              <w:t xml:space="preserve"> Robot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97E36" id="Casella di testo 9" o:spid="_x0000_s1028" type="#_x0000_t202" style="position:absolute;left:0;text-align:left;margin-left:0;margin-top:119.3pt;width:141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" stroked="f">
                <v:textbox style="mso-fit-shape-to-text:t" inset="0,0,0,0">
                  <w:txbxContent>
                    <w:p w14:paraId="18533521" w14:textId="656DC126" w:rsidR="00E7167A" w:rsidRPr="00556A22" w:rsidRDefault="00E7167A" w:rsidP="00E7167A">
                      <w:pPr>
                        <w:pStyle w:val="Didascalia"/>
                        <w:jc w:val="center"/>
                        <w:rPr>
                          <w:noProof/>
                          <w:color w:val="FFFFFF" w:themeColor="background1"/>
                          <w:sz w:val="28"/>
                        </w:rPr>
                      </w:pPr>
                      <w:proofErr w:type="spellStart"/>
                      <w:r>
                        <w:t>Unicycle</w:t>
                      </w:r>
                      <w:proofErr w:type="spellEnd"/>
                      <w:r>
                        <w:t xml:space="preserve"> Robot Model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DFF87E4" wp14:editId="0699AF0F">
            <wp:simplePos x="0" y="0"/>
            <wp:positionH relativeFrom="margin">
              <wp:align>left</wp:align>
            </wp:positionH>
            <wp:positionV relativeFrom="paragraph">
              <wp:posOffset>96943</wp:posOffset>
            </wp:positionV>
            <wp:extent cx="1790700" cy="1361524"/>
            <wp:effectExtent l="0" t="0" r="0" b="0"/>
            <wp:wrapThrough wrapText="bothSides">
              <wp:wrapPolygon edited="0">
                <wp:start x="0" y="0"/>
                <wp:lineTo x="0" y="21157"/>
                <wp:lineTo x="21370" y="21157"/>
                <wp:lineTo x="21370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6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8368" w14:textId="42F1F3AE" w:rsidR="00BB4E2B" w:rsidRPr="00E7167A" w:rsidRDefault="00000000" w:rsidP="004F7E58">
      <w:pPr>
        <w:jc w:val="both"/>
        <w:rPr>
          <w:color w:val="auto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=ω(t)</m:t>
                  </m:r>
                </m:e>
              </m:eqArr>
            </m:e>
          </m:d>
        </m:oMath>
      </m:oMathPara>
    </w:p>
    <w:p w14:paraId="13CC7AE3" w14:textId="77777777" w:rsidR="00DC7C5C" w:rsidRDefault="00DC7C5C" w:rsidP="004F7E58">
      <w:pPr>
        <w:jc w:val="both"/>
        <w:rPr>
          <w:color w:val="auto"/>
        </w:rPr>
      </w:pPr>
    </w:p>
    <w:p w14:paraId="72A3E6D0" w14:textId="23BCDAE1" w:rsidR="004F7E58" w:rsidRDefault="00DA71BF" w:rsidP="004F7E58">
      <w:pPr>
        <w:jc w:val="both"/>
        <w:rPr>
          <w:color w:val="auto"/>
        </w:rPr>
      </w:pPr>
      <w:r>
        <w:rPr>
          <w:color w:val="auto"/>
        </w:rPr>
        <w:t xml:space="preserve">dove </w:t>
      </w:r>
      <m:oMath>
        <m:r>
          <w:rPr>
            <w:rFonts w:ascii="Cambria Math" w:hAnsi="Cambria Math"/>
            <w:color w:val="auto"/>
          </w:rPr>
          <m:t>v(t)</m:t>
        </m:r>
      </m:oMath>
      <w:r>
        <w:rPr>
          <w:color w:val="auto"/>
        </w:rPr>
        <w:t xml:space="preserve"> è la velocità di “guida” (</w:t>
      </w:r>
      <w:proofErr w:type="spellStart"/>
      <w:r>
        <w:rPr>
          <w:i/>
          <w:iCs/>
          <w:color w:val="auto"/>
        </w:rPr>
        <w:t>driving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velocity</w:t>
      </w:r>
      <w:proofErr w:type="spellEnd"/>
      <w:r>
        <w:rPr>
          <w:color w:val="auto"/>
        </w:rPr>
        <w:t xml:space="preserve">) mentre </w:t>
      </w:r>
      <m:oMath>
        <m:r>
          <w:rPr>
            <w:rFonts w:ascii="Cambria Math" w:hAnsi="Cambria Math"/>
            <w:color w:val="auto"/>
          </w:rPr>
          <m:t>ω(t)</m:t>
        </m:r>
      </m:oMath>
      <w:r>
        <w:rPr>
          <w:color w:val="auto"/>
        </w:rPr>
        <w:t xml:space="preserve"> è la ve</w:t>
      </w:r>
      <w:proofErr w:type="spellStart"/>
      <w:r w:rsidR="00DC7C5C">
        <w:rPr>
          <w:color w:val="auto"/>
        </w:rPr>
        <w:t>locità</w:t>
      </w:r>
      <w:proofErr w:type="spellEnd"/>
      <w:r w:rsidR="00DC7C5C">
        <w:rPr>
          <w:color w:val="auto"/>
        </w:rPr>
        <w:t xml:space="preserve"> di sterzata (</w:t>
      </w:r>
      <w:r w:rsidR="00DC7C5C">
        <w:rPr>
          <w:i/>
          <w:iCs/>
          <w:color w:val="auto"/>
        </w:rPr>
        <w:t xml:space="preserve">steering </w:t>
      </w:r>
      <w:proofErr w:type="spellStart"/>
      <w:r w:rsidR="00DC7C5C">
        <w:rPr>
          <w:i/>
          <w:iCs/>
          <w:color w:val="auto"/>
        </w:rPr>
        <w:t>velocity</w:t>
      </w:r>
      <w:proofErr w:type="spellEnd"/>
      <w:r w:rsidR="00DC7C5C">
        <w:rPr>
          <w:color w:val="auto"/>
        </w:rPr>
        <w:t>).</w:t>
      </w:r>
    </w:p>
    <w:p w14:paraId="1F25B3EB" w14:textId="086C194D" w:rsidR="00BE7598" w:rsidRDefault="00BE7598" w:rsidP="0060755D"/>
    <w:p w14:paraId="36134C4E" w14:textId="77777777" w:rsidR="006F5030" w:rsidRPr="006F5030" w:rsidRDefault="006F5030" w:rsidP="0060755D">
      <w:pPr>
        <w:rPr>
          <w:u w:val="single"/>
        </w:rPr>
      </w:pPr>
    </w:p>
    <w:p w14:paraId="7309B27A" w14:textId="4D09C2AD" w:rsidR="00BE7598" w:rsidRPr="0060755D" w:rsidRDefault="0060755D" w:rsidP="0060755D">
      <w:pPr>
        <w:pStyle w:val="Titolo1"/>
        <w:rPr>
          <w:color w:val="7A042E" w:themeColor="accent1" w:themeShade="BF"/>
        </w:rPr>
      </w:pPr>
      <w:bookmarkStart w:id="1" w:name="_Toc114095994"/>
      <w:r>
        <w:rPr>
          <w:color w:val="7A042E" w:themeColor="accent1" w:themeShade="BF"/>
        </w:rPr>
        <w:t>Environment</w:t>
      </w:r>
      <w:bookmarkEnd w:id="1"/>
    </w:p>
    <w:p w14:paraId="101C8AF6" w14:textId="77777777" w:rsidR="00D80159" w:rsidRDefault="00D80159" w:rsidP="004F7E58">
      <w:pPr>
        <w:jc w:val="both"/>
        <w:rPr>
          <w:color w:val="auto"/>
        </w:rPr>
      </w:pPr>
    </w:p>
    <w:p w14:paraId="4B99B3E8" w14:textId="045169D9" w:rsidR="00BE7598" w:rsidRDefault="00D80159" w:rsidP="004F7E58">
      <w:pPr>
        <w:jc w:val="both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8EC3FB" wp14:editId="398938E8">
                <wp:simplePos x="0" y="0"/>
                <wp:positionH relativeFrom="column">
                  <wp:posOffset>-3175</wp:posOffset>
                </wp:positionH>
                <wp:positionV relativeFrom="paragraph">
                  <wp:posOffset>1546860</wp:posOffset>
                </wp:positionV>
                <wp:extent cx="27324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95C94" w14:textId="31BB7D16" w:rsidR="00D80159" w:rsidRPr="0016604E" w:rsidRDefault="00D80159" w:rsidP="00D80159">
                            <w:pPr>
                              <w:pStyle w:val="Didascalia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 xml:space="preserve">3D Environment </w:t>
                            </w:r>
                            <w:proofErr w:type="spellStart"/>
                            <w:r>
                              <w:t>Representation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EC3FB" id="Casella di testo 8" o:spid="_x0000_s1029" type="#_x0000_t202" style="position:absolute;left:0;text-align:left;margin-left:-.25pt;margin-top:121.8pt;width:215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3kGwIAAD8EAAAOAAAAZHJzL2Uyb0RvYy54bWysU01v2zAMvQ/YfxB0X5yPtS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" stroked="f">
                <v:textbox style="mso-fit-shape-to-text:t" inset="0,0,0,0">
                  <w:txbxContent>
                    <w:p w14:paraId="5A995C94" w14:textId="31BB7D16" w:rsidR="00D80159" w:rsidRPr="0016604E" w:rsidRDefault="00D80159" w:rsidP="00D80159">
                      <w:pPr>
                        <w:pStyle w:val="Didascalia"/>
                        <w:jc w:val="center"/>
                        <w:rPr>
                          <w:sz w:val="28"/>
                        </w:rPr>
                      </w:pPr>
                      <w:r>
                        <w:t xml:space="preserve">3D Environment </w:t>
                      </w:r>
                      <w:proofErr w:type="spellStart"/>
                      <w:r>
                        <w:t>Representation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D80159">
        <w:rPr>
          <w:noProof/>
          <w:color w:val="auto"/>
        </w:rPr>
        <w:drawing>
          <wp:anchor distT="0" distB="0" distL="114300" distR="114300" simplePos="0" relativeHeight="251669504" behindDoc="0" locked="0" layoutInCell="1" allowOverlap="1" wp14:anchorId="2989FBE8" wp14:editId="052B9C8A">
            <wp:simplePos x="0" y="0"/>
            <wp:positionH relativeFrom="column">
              <wp:posOffset>-3387</wp:posOffset>
            </wp:positionH>
            <wp:positionV relativeFrom="paragraph">
              <wp:posOffset>-1693</wp:posOffset>
            </wp:positionV>
            <wp:extent cx="2732618" cy="1491302"/>
            <wp:effectExtent l="0" t="0" r="0" b="0"/>
            <wp:wrapThrough wrapText="bothSides">
              <wp:wrapPolygon edited="0">
                <wp:start x="0" y="0"/>
                <wp:lineTo x="0" y="21250"/>
                <wp:lineTo x="21384" y="21250"/>
                <wp:lineTo x="21384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18" cy="149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auto"/>
        </w:rPr>
        <w:t>L’environment</w:t>
      </w:r>
      <w:proofErr w:type="spellEnd"/>
      <w:r>
        <w:rPr>
          <w:color w:val="auto"/>
        </w:rPr>
        <w:t xml:space="preserve"> considerato prevede una larghezza ed una lunghezza rispettivamente pari a 100. Pertanto, la griglia</w:t>
      </w:r>
      <w:r w:rsidR="002D247A">
        <w:rPr>
          <w:color w:val="auto"/>
        </w:rPr>
        <w:t xml:space="preserve"> binaria</w:t>
      </w:r>
      <w:r>
        <w:rPr>
          <w:color w:val="auto"/>
        </w:rPr>
        <w:t xml:space="preserve"> corrispondente i cui sono stati aggiunti gli ostacoli prevede un numero di righe di righe e di colonne pari al numero sopra indicato. I muri che delimitano l’ambiente sono stati considerati come ostacoli</w:t>
      </w:r>
      <w:r w:rsidR="002D247A">
        <w:rPr>
          <w:color w:val="auto"/>
        </w:rPr>
        <w:t xml:space="preserve"> di forma rettangolare</w:t>
      </w:r>
      <w:r>
        <w:rPr>
          <w:color w:val="auto"/>
        </w:rPr>
        <w:t>.</w:t>
      </w:r>
      <w:r w:rsidR="002D247A">
        <w:rPr>
          <w:color w:val="auto"/>
        </w:rPr>
        <w:t xml:space="preserve"> Nello specifico tale griglia presenta valori pari a 0 o 1. Il valore 0 corrisponde ad una posizione (cella della matrice) libera mentre il valore 1 corrisponde ad una posizione occupata dagli ostacoli.</w:t>
      </w:r>
    </w:p>
    <w:p w14:paraId="6F10C325" w14:textId="711B632A" w:rsidR="00BE7598" w:rsidRDefault="00BE7598" w:rsidP="004F7E58">
      <w:pPr>
        <w:jc w:val="both"/>
        <w:rPr>
          <w:color w:val="auto"/>
        </w:rPr>
      </w:pPr>
    </w:p>
    <w:p w14:paraId="42B844DC" w14:textId="3236767A" w:rsidR="00BE7598" w:rsidRDefault="00BE7598" w:rsidP="004F7E58">
      <w:pPr>
        <w:jc w:val="both"/>
        <w:rPr>
          <w:color w:val="auto"/>
        </w:rPr>
      </w:pPr>
    </w:p>
    <w:p w14:paraId="6E6BF5E4" w14:textId="3EC52849" w:rsidR="00BE7598" w:rsidRDefault="00BE7598" w:rsidP="004F7E58">
      <w:pPr>
        <w:jc w:val="both"/>
        <w:rPr>
          <w:color w:val="auto"/>
        </w:rPr>
      </w:pPr>
    </w:p>
    <w:p w14:paraId="2CA7471F" w14:textId="2860387F" w:rsidR="00BE7598" w:rsidRDefault="00BE7598" w:rsidP="004F7E58">
      <w:pPr>
        <w:jc w:val="both"/>
        <w:rPr>
          <w:color w:val="auto"/>
        </w:rPr>
      </w:pPr>
    </w:p>
    <w:p w14:paraId="0E641783" w14:textId="30E6B8FC" w:rsidR="00BE7598" w:rsidRDefault="00BE7598" w:rsidP="004F7E58">
      <w:pPr>
        <w:jc w:val="both"/>
        <w:rPr>
          <w:color w:val="auto"/>
        </w:rPr>
      </w:pPr>
    </w:p>
    <w:p w14:paraId="1E535E76" w14:textId="7F5B9035" w:rsidR="00BE7598" w:rsidRDefault="00BE7598" w:rsidP="004F7E58">
      <w:pPr>
        <w:jc w:val="both"/>
        <w:rPr>
          <w:color w:val="auto"/>
        </w:rPr>
      </w:pPr>
    </w:p>
    <w:p w14:paraId="76B83C0F" w14:textId="14E50091" w:rsidR="00BE7598" w:rsidRDefault="00BE7598" w:rsidP="004F7E58">
      <w:pPr>
        <w:jc w:val="both"/>
        <w:rPr>
          <w:color w:val="auto"/>
        </w:rPr>
      </w:pPr>
    </w:p>
    <w:p w14:paraId="30536A8E" w14:textId="0B2BA60D" w:rsidR="00BE7598" w:rsidRDefault="00BE7598" w:rsidP="004F7E58">
      <w:pPr>
        <w:jc w:val="both"/>
        <w:rPr>
          <w:color w:val="auto"/>
        </w:rPr>
      </w:pPr>
    </w:p>
    <w:p w14:paraId="248DF9BF" w14:textId="75B2D0A0" w:rsidR="00BE7598" w:rsidRDefault="00BE7598" w:rsidP="004F7E58">
      <w:pPr>
        <w:jc w:val="both"/>
        <w:rPr>
          <w:color w:val="auto"/>
        </w:rPr>
      </w:pPr>
    </w:p>
    <w:p w14:paraId="67FA8BD3" w14:textId="11D307AE" w:rsidR="00BE7598" w:rsidRDefault="00BE7598" w:rsidP="004F7E58">
      <w:pPr>
        <w:jc w:val="both"/>
        <w:rPr>
          <w:color w:val="auto"/>
        </w:rPr>
      </w:pPr>
    </w:p>
    <w:p w14:paraId="67DA5282" w14:textId="3D9C3D30" w:rsidR="00BE7598" w:rsidRDefault="00BE7598" w:rsidP="004F7E58">
      <w:pPr>
        <w:jc w:val="both"/>
        <w:rPr>
          <w:color w:val="auto"/>
        </w:rPr>
      </w:pPr>
    </w:p>
    <w:p w14:paraId="2DE42CDC" w14:textId="2599C645" w:rsidR="00BE7598" w:rsidRDefault="00BE7598" w:rsidP="004F7E58">
      <w:pPr>
        <w:jc w:val="both"/>
        <w:rPr>
          <w:color w:val="auto"/>
        </w:rPr>
      </w:pPr>
    </w:p>
    <w:p w14:paraId="0FBB1625" w14:textId="174D34C1" w:rsidR="00BE7598" w:rsidRDefault="00BE7598" w:rsidP="004F7E58">
      <w:pPr>
        <w:jc w:val="both"/>
        <w:rPr>
          <w:color w:val="auto"/>
        </w:rPr>
      </w:pPr>
    </w:p>
    <w:p w14:paraId="1872FBDA" w14:textId="7505EBB8" w:rsidR="00BE7598" w:rsidRPr="00650DD2" w:rsidRDefault="00BE7598" w:rsidP="00BE7598">
      <w:pPr>
        <w:pStyle w:val="Titolo1"/>
        <w:rPr>
          <w:color w:val="7A042E" w:themeColor="accent1" w:themeShade="BF"/>
        </w:rPr>
      </w:pPr>
      <w:bookmarkStart w:id="2" w:name="_Toc114095995"/>
      <w:proofErr w:type="spellStart"/>
      <w:r w:rsidRPr="00650DD2">
        <w:rPr>
          <w:color w:val="7A042E" w:themeColor="accent1" w:themeShade="BF"/>
        </w:rPr>
        <w:t>Path</w:t>
      </w:r>
      <w:proofErr w:type="spellEnd"/>
      <w:r w:rsidRPr="00650DD2">
        <w:rPr>
          <w:color w:val="7A042E" w:themeColor="accent1" w:themeShade="BF"/>
        </w:rPr>
        <w:t xml:space="preserve"> Planning</w:t>
      </w:r>
      <w:bookmarkEnd w:id="2"/>
    </w:p>
    <w:p w14:paraId="7F30E109" w14:textId="77777777" w:rsidR="00650DD2" w:rsidRDefault="00650DD2" w:rsidP="00E7167A"/>
    <w:p w14:paraId="520BC13C" w14:textId="3B38BB19" w:rsidR="00BE7598" w:rsidRDefault="00BE7598" w:rsidP="00BE7598">
      <w:pPr>
        <w:pStyle w:val="Titolo2"/>
        <w:rPr>
          <w:sz w:val="40"/>
          <w:szCs w:val="16"/>
        </w:rPr>
      </w:pPr>
      <w:bookmarkStart w:id="3" w:name="_Toc114095996"/>
      <w:proofErr w:type="spellStart"/>
      <w:r w:rsidRPr="00BE7598">
        <w:rPr>
          <w:sz w:val="40"/>
          <w:szCs w:val="16"/>
        </w:rPr>
        <w:t>Obstacles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Shape</w:t>
      </w:r>
      <w:bookmarkEnd w:id="3"/>
      <w:proofErr w:type="spellEnd"/>
    </w:p>
    <w:p w14:paraId="29A0EEE8" w14:textId="7EE313D0" w:rsidR="00650DD2" w:rsidRPr="00E7167A" w:rsidRDefault="00A63869" w:rsidP="00E7167A">
      <w:pPr>
        <w:jc w:val="both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258185" wp14:editId="618ACB24">
                <wp:simplePos x="0" y="0"/>
                <wp:positionH relativeFrom="column">
                  <wp:posOffset>0</wp:posOffset>
                </wp:positionH>
                <wp:positionV relativeFrom="paragraph">
                  <wp:posOffset>3150870</wp:posOffset>
                </wp:positionV>
                <wp:extent cx="29286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1450D" w14:textId="7BF3B670" w:rsidR="00A63869" w:rsidRPr="00D17C1A" w:rsidRDefault="00A63869" w:rsidP="00A63869">
                            <w:pPr>
                              <w:pStyle w:val="Didascalia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 xml:space="preserve">Environment with </w:t>
                            </w:r>
                            <w:proofErr w:type="spellStart"/>
                            <w:r>
                              <w:t>Obstacle</w:t>
                            </w:r>
                            <w:proofErr w:type="spellEnd"/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8185" id="Casella di testo 6" o:spid="_x0000_s1030" type="#_x0000_t202" style="position:absolute;left:0;text-align:left;margin-left:0;margin-top:248.1pt;width:23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IeGgIAAD8EAAAOAAAAZHJzL2Uyb0RvYy54bWysU8Fu2zAMvQ/YPwi6L06yLei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" stroked="f">
                <v:textbox style="mso-fit-shape-to-text:t" inset="0,0,0,0">
                  <w:txbxContent>
                    <w:p w14:paraId="45D1450D" w14:textId="7BF3B670" w:rsidR="00A63869" w:rsidRPr="00D17C1A" w:rsidRDefault="00A63869" w:rsidP="00A63869">
                      <w:pPr>
                        <w:pStyle w:val="Didascalia"/>
                        <w:jc w:val="center"/>
                        <w:rPr>
                          <w:sz w:val="28"/>
                        </w:rPr>
                      </w:pPr>
                      <w:r>
                        <w:t xml:space="preserve">Environment with </w:t>
                      </w:r>
                      <w:proofErr w:type="spellStart"/>
                      <w:r>
                        <w:t>Obstacle</w:t>
                      </w:r>
                      <w:proofErr w:type="spellEnd"/>
                      <w:r>
                        <w:t xml:space="preserve"> Management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50DD2">
        <w:rPr>
          <w:noProof/>
          <w:color w:val="auto"/>
        </w:rPr>
        <w:drawing>
          <wp:anchor distT="0" distB="0" distL="114300" distR="114300" simplePos="0" relativeHeight="251666432" behindDoc="0" locked="0" layoutInCell="1" allowOverlap="1" wp14:anchorId="1DCAC4EC" wp14:editId="7F5651E4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928834" cy="2888782"/>
            <wp:effectExtent l="0" t="0" r="5080" b="6985"/>
            <wp:wrapThrough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834" cy="288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F29F0" w14:textId="77777777" w:rsidR="00A63869" w:rsidRDefault="00A63869" w:rsidP="00A63869">
      <w:pPr>
        <w:jc w:val="both"/>
        <w:rPr>
          <w:color w:val="auto"/>
        </w:rPr>
      </w:pPr>
      <w:r>
        <w:rPr>
          <w:color w:val="auto"/>
        </w:rPr>
        <w:t>Prevede di</w:t>
      </w:r>
      <w:r w:rsidRPr="00B04E6B">
        <w:rPr>
          <w:color w:val="auto"/>
        </w:rPr>
        <w:t xml:space="preserve"> circoscrivere la forma dell'ostacolo con una forma nota</w:t>
      </w:r>
      <w:r>
        <w:rPr>
          <w:color w:val="auto"/>
        </w:rPr>
        <w:t>. In questo caso specifico essendo ogni ostacolo una forma nota (rettangolo o quadrato), lo si ingrandisce di 1 unità, cioè del raggio del robot mobile in questione.</w:t>
      </w:r>
    </w:p>
    <w:p w14:paraId="152A0219" w14:textId="77777777" w:rsidR="00A63869" w:rsidRPr="00A63869" w:rsidRDefault="00A63869" w:rsidP="00A63869"/>
    <w:p w14:paraId="1E8289AA" w14:textId="43B685C3" w:rsidR="00650DD2" w:rsidRDefault="00650DD2" w:rsidP="00650DD2">
      <w:pPr>
        <w:jc w:val="center"/>
        <w:rPr>
          <w:color w:val="auto"/>
        </w:rPr>
      </w:pPr>
    </w:p>
    <w:p w14:paraId="4C3673CA" w14:textId="77777777" w:rsidR="003C156A" w:rsidRPr="00A30C76" w:rsidRDefault="003C156A" w:rsidP="00650DD2">
      <w:pPr>
        <w:jc w:val="center"/>
        <w:rPr>
          <w:color w:val="auto"/>
        </w:rPr>
      </w:pPr>
    </w:p>
    <w:p w14:paraId="0706EB60" w14:textId="77777777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71058E21" w14:textId="77777777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675AADC0" w14:textId="687C1BD4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7C448B39" w14:textId="51281AEA" w:rsidR="00E7167A" w:rsidRDefault="00E7167A" w:rsidP="00E7167A"/>
    <w:p w14:paraId="0A9D6C36" w14:textId="77777777" w:rsidR="009823C9" w:rsidRDefault="009823C9" w:rsidP="00E7167A"/>
    <w:p w14:paraId="205C9B67" w14:textId="544D07FE" w:rsidR="00BE7598" w:rsidRDefault="00BE7598" w:rsidP="003C156A">
      <w:pPr>
        <w:pStyle w:val="Titolo2"/>
        <w:jc w:val="both"/>
        <w:rPr>
          <w:sz w:val="40"/>
          <w:szCs w:val="16"/>
        </w:rPr>
      </w:pPr>
      <w:bookmarkStart w:id="4" w:name="_Toc114095997"/>
      <w:proofErr w:type="spellStart"/>
      <w:r w:rsidRPr="00BE7598">
        <w:rPr>
          <w:sz w:val="40"/>
          <w:szCs w:val="16"/>
        </w:rPr>
        <w:t>Artificial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Potential</w:t>
      </w:r>
      <w:proofErr w:type="spellEnd"/>
      <w:r w:rsidRPr="00BE7598">
        <w:rPr>
          <w:sz w:val="40"/>
          <w:szCs w:val="16"/>
        </w:rPr>
        <w:t xml:space="preserve"> Fields</w:t>
      </w:r>
      <w:bookmarkEnd w:id="4"/>
    </w:p>
    <w:p w14:paraId="2A3873D7" w14:textId="77777777" w:rsidR="009823C9" w:rsidRDefault="009823C9" w:rsidP="009823C9"/>
    <w:p w14:paraId="33129AF9" w14:textId="3987C4F8" w:rsidR="00E7167A" w:rsidRDefault="002659B9" w:rsidP="00E7167A">
      <w:r>
        <w:rPr>
          <w:noProof/>
        </w:rPr>
        <w:drawing>
          <wp:inline distT="0" distB="0" distL="0" distR="0" wp14:anchorId="289C29A0" wp14:editId="0DBE7258">
            <wp:extent cx="6097270" cy="170751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91A" w14:textId="5E14F910" w:rsidR="009823C9" w:rsidRDefault="00F55B26" w:rsidP="00E7167A">
      <w:r w:rsidRPr="00F55B26">
        <w:rPr>
          <w:noProof/>
        </w:rPr>
        <w:drawing>
          <wp:inline distT="0" distB="0" distL="0" distR="0" wp14:anchorId="3052BDDF" wp14:editId="5C22D1BB">
            <wp:extent cx="3292258" cy="2588684"/>
            <wp:effectExtent l="0" t="0" r="381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268" cy="25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BD8" w14:textId="77777777" w:rsidR="00F55B26" w:rsidRDefault="00F55B26" w:rsidP="00E7167A"/>
    <w:p w14:paraId="271158C0" w14:textId="298C4685" w:rsidR="00F55B26" w:rsidRDefault="00F55B26" w:rsidP="00E7167A">
      <w:r w:rsidRPr="00F55B26">
        <w:rPr>
          <w:noProof/>
        </w:rPr>
        <w:drawing>
          <wp:inline distT="0" distB="0" distL="0" distR="0" wp14:anchorId="63B7084E" wp14:editId="7815240D">
            <wp:extent cx="3275330" cy="2633704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221" cy="26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27D" w14:textId="3BEF948A" w:rsidR="00F55B26" w:rsidRDefault="00F55B26" w:rsidP="00E7167A"/>
    <w:p w14:paraId="712255A3" w14:textId="4D3C3072" w:rsidR="00F55B26" w:rsidRDefault="00F55B26" w:rsidP="00E7167A"/>
    <w:p w14:paraId="191B645A" w14:textId="4AE5897E" w:rsidR="00F55B26" w:rsidRDefault="00F55B26" w:rsidP="00E7167A"/>
    <w:p w14:paraId="62D87479" w14:textId="24F92DA9" w:rsidR="00F55B26" w:rsidRDefault="00F55B26" w:rsidP="00E7167A"/>
    <w:p w14:paraId="06596EDC" w14:textId="77777777" w:rsidR="00F55B26" w:rsidRDefault="00F55B26" w:rsidP="00E7167A"/>
    <w:p w14:paraId="13EF025B" w14:textId="533A16D4" w:rsidR="00F55B26" w:rsidRDefault="00F55B26" w:rsidP="00E7167A"/>
    <w:p w14:paraId="768A9E93" w14:textId="3EF26C42" w:rsidR="00F55B26" w:rsidRDefault="00F55B26" w:rsidP="00E7167A"/>
    <w:p w14:paraId="752FE761" w14:textId="49CC7869" w:rsidR="00F55B26" w:rsidRDefault="00F55B26" w:rsidP="00E7167A"/>
    <w:p w14:paraId="44343DDE" w14:textId="233652CE" w:rsidR="00F55B26" w:rsidRDefault="00F55B26" w:rsidP="00E7167A"/>
    <w:p w14:paraId="7613648D" w14:textId="77777777" w:rsidR="00F55B26" w:rsidRDefault="00F55B26" w:rsidP="00E7167A"/>
    <w:p w14:paraId="72340531" w14:textId="77777777" w:rsidR="009823C9" w:rsidRDefault="009823C9" w:rsidP="00E7167A"/>
    <w:p w14:paraId="3987AD48" w14:textId="57532682" w:rsidR="003C156A" w:rsidRDefault="0060755D" w:rsidP="003C156A">
      <w:pPr>
        <w:pStyle w:val="Titolo2"/>
        <w:jc w:val="both"/>
        <w:rPr>
          <w:sz w:val="40"/>
          <w:szCs w:val="16"/>
        </w:rPr>
      </w:pPr>
      <w:bookmarkStart w:id="5" w:name="_Toc114095998"/>
      <w:r>
        <w:rPr>
          <w:sz w:val="40"/>
          <w:szCs w:val="16"/>
        </w:rPr>
        <w:t xml:space="preserve">Discrete </w:t>
      </w:r>
      <w:proofErr w:type="spellStart"/>
      <w:r w:rsidRPr="00BE7598">
        <w:rPr>
          <w:sz w:val="40"/>
          <w:szCs w:val="16"/>
        </w:rPr>
        <w:t>Potential</w:t>
      </w:r>
      <w:proofErr w:type="spellEnd"/>
      <w:r w:rsidRPr="00BE7598">
        <w:rPr>
          <w:sz w:val="40"/>
          <w:szCs w:val="16"/>
        </w:rPr>
        <w:t xml:space="preserve"> Fields</w:t>
      </w:r>
      <w:bookmarkEnd w:id="5"/>
    </w:p>
    <w:p w14:paraId="2BF92CE2" w14:textId="77777777" w:rsidR="00E7167A" w:rsidRDefault="00E7167A" w:rsidP="00E7167A"/>
    <w:p w14:paraId="3B4186AB" w14:textId="38803D7F" w:rsidR="00AA6D29" w:rsidRDefault="00AA6D29" w:rsidP="003C156A">
      <w:pPr>
        <w:pStyle w:val="Titolo2"/>
        <w:jc w:val="both"/>
        <w:rPr>
          <w:sz w:val="40"/>
          <w:szCs w:val="16"/>
        </w:rPr>
      </w:pPr>
      <w:bookmarkStart w:id="6" w:name="_Toc114095999"/>
      <w:proofErr w:type="spellStart"/>
      <w:r>
        <w:rPr>
          <w:sz w:val="40"/>
          <w:szCs w:val="16"/>
        </w:rPr>
        <w:t>Voronoi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Diagrams</w:t>
      </w:r>
      <w:bookmarkEnd w:id="6"/>
      <w:proofErr w:type="spellEnd"/>
    </w:p>
    <w:p w14:paraId="2AC3FBEB" w14:textId="77777777" w:rsidR="00E7167A" w:rsidRDefault="00E7167A" w:rsidP="00E7167A"/>
    <w:p w14:paraId="6F3503E2" w14:textId="01B7C9BB" w:rsidR="00AA6D29" w:rsidRDefault="00AA6D29" w:rsidP="003C156A">
      <w:pPr>
        <w:pStyle w:val="Titolo2"/>
        <w:jc w:val="both"/>
        <w:rPr>
          <w:sz w:val="40"/>
          <w:szCs w:val="16"/>
        </w:rPr>
      </w:pPr>
      <w:bookmarkStart w:id="7" w:name="_Toc114096000"/>
      <w:proofErr w:type="spellStart"/>
      <w:r>
        <w:rPr>
          <w:sz w:val="40"/>
          <w:szCs w:val="16"/>
        </w:rPr>
        <w:t>Visibility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Graphs</w:t>
      </w:r>
      <w:bookmarkEnd w:id="7"/>
      <w:proofErr w:type="spellEnd"/>
    </w:p>
    <w:p w14:paraId="02C2C1A3" w14:textId="77777777" w:rsidR="00E7167A" w:rsidRPr="00BE7598" w:rsidRDefault="00E7167A" w:rsidP="00E7167A"/>
    <w:p w14:paraId="0F2FD449" w14:textId="77777777" w:rsidR="004F7E58" w:rsidRPr="00BB4E2B" w:rsidRDefault="004F7E58" w:rsidP="004F7E58">
      <w:pPr>
        <w:jc w:val="both"/>
        <w:rPr>
          <w:color w:val="auto"/>
        </w:rPr>
      </w:pPr>
    </w:p>
    <w:sectPr w:rsidR="004F7E58" w:rsidRPr="00BB4E2B" w:rsidSect="00AD1BC6">
      <w:headerReference w:type="default" r:id="rId16"/>
      <w:footerReference w:type="default" r:id="rId17"/>
      <w:footerReference w:type="first" r:id="rId18"/>
      <w:pgSz w:w="11906" w:h="16838" w:code="9"/>
      <w:pgMar w:top="720" w:right="1152" w:bottom="720" w:left="1152" w:header="0" w:footer="113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DDC4A" w14:textId="77777777" w:rsidR="00221D66" w:rsidRDefault="00221D66" w:rsidP="004B7E44">
      <w:r>
        <w:separator/>
      </w:r>
    </w:p>
  </w:endnote>
  <w:endnote w:type="continuationSeparator" w:id="0">
    <w:p w14:paraId="463CA687" w14:textId="77777777" w:rsidR="00221D66" w:rsidRDefault="00221D6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18F667B3" w:rsidR="004B7E44" w:rsidRDefault="00021A9D" w:rsidP="004B7E44">
          <w:pPr>
            <w:pStyle w:val="Pidipagina"/>
          </w:pPr>
          <w:r w:rsidRPr="00AD1BC6">
            <w:rPr>
              <w:sz w:val="24"/>
              <w:szCs w:val="20"/>
              <w:lang w:bidi="it-IT"/>
            </w:rPr>
            <w:t>Giorgio Ubbriaco 209899 – Progetto di Robotica Mobile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82A2B" w14:textId="77777777" w:rsidR="00221D66" w:rsidRDefault="00221D66" w:rsidP="004B7E44">
      <w:r>
        <w:separator/>
      </w:r>
    </w:p>
  </w:footnote>
  <w:footnote w:type="continuationSeparator" w:id="0">
    <w:p w14:paraId="6EEF19DE" w14:textId="77777777" w:rsidR="00221D66" w:rsidRDefault="00221D6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21A9D"/>
    <w:rsid w:val="000A030F"/>
    <w:rsid w:val="001C7F73"/>
    <w:rsid w:val="00210AEA"/>
    <w:rsid w:val="00221D66"/>
    <w:rsid w:val="002601C7"/>
    <w:rsid w:val="002659B9"/>
    <w:rsid w:val="002725C5"/>
    <w:rsid w:val="0029136D"/>
    <w:rsid w:val="00293B83"/>
    <w:rsid w:val="002D247A"/>
    <w:rsid w:val="003C156A"/>
    <w:rsid w:val="00497C55"/>
    <w:rsid w:val="004B7E44"/>
    <w:rsid w:val="004D5252"/>
    <w:rsid w:val="004D7DE3"/>
    <w:rsid w:val="004F2B86"/>
    <w:rsid w:val="004F3EA5"/>
    <w:rsid w:val="004F7E58"/>
    <w:rsid w:val="00593A68"/>
    <w:rsid w:val="005A718F"/>
    <w:rsid w:val="0060755D"/>
    <w:rsid w:val="00650DD2"/>
    <w:rsid w:val="006A3CE7"/>
    <w:rsid w:val="006C6874"/>
    <w:rsid w:val="006D7884"/>
    <w:rsid w:val="006F5030"/>
    <w:rsid w:val="007516CF"/>
    <w:rsid w:val="00781448"/>
    <w:rsid w:val="008B33BC"/>
    <w:rsid w:val="009120E9"/>
    <w:rsid w:val="00945900"/>
    <w:rsid w:val="009823C9"/>
    <w:rsid w:val="009C396C"/>
    <w:rsid w:val="00A30C76"/>
    <w:rsid w:val="00A63869"/>
    <w:rsid w:val="00AA6D29"/>
    <w:rsid w:val="00AD1BC6"/>
    <w:rsid w:val="00B04E6B"/>
    <w:rsid w:val="00B572B4"/>
    <w:rsid w:val="00B65321"/>
    <w:rsid w:val="00BB4E2B"/>
    <w:rsid w:val="00BE7598"/>
    <w:rsid w:val="00CE4930"/>
    <w:rsid w:val="00D80159"/>
    <w:rsid w:val="00D975A8"/>
    <w:rsid w:val="00DA71BF"/>
    <w:rsid w:val="00DB26A7"/>
    <w:rsid w:val="00DC7C5C"/>
    <w:rsid w:val="00E05CE2"/>
    <w:rsid w:val="00E417E5"/>
    <w:rsid w:val="00E7167A"/>
    <w:rsid w:val="00E76CAD"/>
    <w:rsid w:val="00E84267"/>
    <w:rsid w:val="00E94B5F"/>
    <w:rsid w:val="00EF2C23"/>
    <w:rsid w:val="00F5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B4E2B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B4E2B"/>
    <w:pPr>
      <w:tabs>
        <w:tab w:val="right" w:leader="dot" w:pos="9592"/>
      </w:tabs>
      <w:spacing w:after="100"/>
    </w:pPr>
    <w:rPr>
      <w:noProof/>
      <w:color w:val="auto"/>
    </w:rPr>
  </w:style>
  <w:style w:type="character" w:styleId="Collegamentoipertestuale">
    <w:name w:val="Hyperlink"/>
    <w:basedOn w:val="Carpredefinitoparagrafo"/>
    <w:uiPriority w:val="99"/>
    <w:unhideWhenUsed/>
    <w:rsid w:val="00BB4E2B"/>
    <w:rPr>
      <w:color w:val="93C842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E7598"/>
    <w:pPr>
      <w:spacing w:after="100"/>
      <w:ind w:left="280"/>
    </w:pPr>
  </w:style>
  <w:style w:type="paragraph" w:styleId="Didascalia">
    <w:name w:val="caption"/>
    <w:basedOn w:val="Normale"/>
    <w:next w:val="Normale"/>
    <w:uiPriority w:val="35"/>
    <w:unhideWhenUsed/>
    <w:qFormat/>
    <w:rsid w:val="00650DD2"/>
    <w:pPr>
      <w:spacing w:after="200" w:line="240" w:lineRule="auto"/>
    </w:pPr>
    <w:rPr>
      <w:i/>
      <w:iCs/>
      <w:color w:val="28266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2D6-3B35-447D-B8CE-FDAB19D5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648</TotalTime>
  <Pages>6</Pages>
  <Words>285</Words>
  <Characters>1629</Characters>
  <Application>Microsoft Office Word</Application>
  <DocSecurity>0</DocSecurity>
  <Lines>13</Lines>
  <Paragraphs>3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12</vt:i4>
      </vt:variant>
      <vt:variant>
        <vt:lpstr>Title</vt:lpstr>
      </vt:variant>
      <vt:variant>
        <vt:i4>1</vt:i4>
      </vt:variant>
    </vt:vector>
  </HeadingPairs>
  <TitlesOfParts>
    <vt:vector size="14" baseType="lpstr">
      <vt:lpstr/>
      <vt:lpstr>Robot Model</vt:lpstr>
      <vt:lpstr>Environment</vt:lpstr>
      <vt:lpstr>Path Planning</vt:lpstr>
      <vt:lpstr/>
      <vt:lpstr>    Obstacles Shape</vt:lpstr>
      <vt:lpstr>    </vt:lpstr>
      <vt:lpstr>    </vt:lpstr>
      <vt:lpstr>    </vt:lpstr>
      <vt:lpstr>    Artificial Potential Fields</vt:lpstr>
      <vt:lpstr>    Discrete Potential Fields</vt:lpstr>
      <vt:lpstr>    Voronoi Diagrams</vt:lpstr>
      <vt:lpstr>    Visibility Graphs</vt:lpstr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19</cp:revision>
  <dcterms:created xsi:type="dcterms:W3CDTF">2022-08-02T14:04:00Z</dcterms:created>
  <dcterms:modified xsi:type="dcterms:W3CDTF">2022-09-14T23:01:00Z</dcterms:modified>
</cp:coreProperties>
</file>