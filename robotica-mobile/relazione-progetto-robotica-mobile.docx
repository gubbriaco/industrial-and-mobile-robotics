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C207F" w14:textId="4C4A6FF4" w:rsidR="004B7E44" w:rsidRDefault="00E84267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4694DAE3" wp14:editId="3667A497">
            <wp:simplePos x="0" y="0"/>
            <wp:positionH relativeFrom="column">
              <wp:posOffset>-720725</wp:posOffset>
            </wp:positionH>
            <wp:positionV relativeFrom="page">
              <wp:posOffset>24674</wp:posOffset>
            </wp:positionV>
            <wp:extent cx="7740015" cy="516255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6DD2" w14:textId="4BC5ABBC" w:rsidR="004B7E44" w:rsidRDefault="00E84267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C58434B" wp14:editId="5FF25C8E">
                <wp:simplePos x="0" y="0"/>
                <wp:positionH relativeFrom="margin">
                  <wp:posOffset>0</wp:posOffset>
                </wp:positionH>
                <wp:positionV relativeFrom="paragraph">
                  <wp:posOffset>4923699</wp:posOffset>
                </wp:positionV>
                <wp:extent cx="6070600" cy="140462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1B5CA" w14:textId="0F3CEFD2" w:rsidR="000A030F" w:rsidRPr="000A030F" w:rsidRDefault="000A030F" w:rsidP="00B65321">
                            <w:pPr>
                              <w:rPr>
                                <w:sz w:val="72"/>
                                <w:szCs w:val="52"/>
                              </w:rPr>
                            </w:pPr>
                            <w:r w:rsidRPr="000A030F">
                              <w:rPr>
                                <w:sz w:val="72"/>
                                <w:szCs w:val="52"/>
                              </w:rPr>
                              <w:t>Progetto di Robotica Mobile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58434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387.7pt;width:47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NuM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" filled="f" stroked="f">
                <v:textbox style="mso-fit-shape-to-text:t">
                  <w:txbxContent>
                    <w:p w14:paraId="7F91B5CA" w14:textId="0F3CEFD2" w:rsidR="000A030F" w:rsidRPr="000A030F" w:rsidRDefault="000A030F" w:rsidP="00B65321">
                      <w:pPr>
                        <w:rPr>
                          <w:sz w:val="72"/>
                          <w:szCs w:val="52"/>
                        </w:rPr>
                      </w:pPr>
                      <w:r w:rsidRPr="000A030F">
                        <w:rPr>
                          <w:sz w:val="72"/>
                          <w:szCs w:val="52"/>
                        </w:rPr>
                        <w:t>Progetto di Robotica Mobile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90CA3F" wp14:editId="1B95C505">
                <wp:simplePos x="0" y="0"/>
                <wp:positionH relativeFrom="page">
                  <wp:align>left</wp:align>
                </wp:positionH>
                <wp:positionV relativeFrom="page">
                  <wp:posOffset>5170714</wp:posOffset>
                </wp:positionV>
                <wp:extent cx="7556500" cy="5527675"/>
                <wp:effectExtent l="0" t="0" r="635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55276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9D5F1" id="Rettangolo 2" o:spid="_x0000_s1026" alt="rettangolo colorato" style="position:absolute;margin-left:0;margin-top:407.15pt;width:595pt;height:435.2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" fillcolor="#300112 [964]" stroked="f" strokeweight="2pt">
                <v:fill color2="#a4063e [3204]" rotate="t" colors="0 #65001e;.5 #930030;1 #b0003b" focus="100%" type="gradient"/>
                <w10:wrap anchorx="page" anchory="page"/>
              </v:rect>
            </w:pict>
          </mc:Fallback>
        </mc:AlternateContent>
      </w:r>
      <w:r w:rsidR="00AD1BC6" w:rsidRPr="00D967AC">
        <w:rPr>
          <w:noProof/>
          <w:lang w:bidi="it-IT"/>
        </w:rPr>
        <w:drawing>
          <wp:anchor distT="0" distB="0" distL="114300" distR="114300" simplePos="0" relativeHeight="251660288" behindDoc="0" locked="0" layoutInCell="1" allowOverlap="1" wp14:anchorId="672D494A" wp14:editId="795A3564">
            <wp:simplePos x="0" y="0"/>
            <wp:positionH relativeFrom="column">
              <wp:posOffset>4806590</wp:posOffset>
            </wp:positionH>
            <wp:positionV relativeFrom="paragraph">
              <wp:posOffset>8836660</wp:posOffset>
            </wp:positionV>
            <wp:extent cx="1557196" cy="683260"/>
            <wp:effectExtent l="0" t="0" r="5080" b="2540"/>
            <wp:wrapNone/>
            <wp:docPr id="12" name="Elemento gra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emento gra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196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21">
        <w:rPr>
          <w:noProof/>
          <w:lang w:bidi="it-I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60C6AB8" wp14:editId="69BBEF89">
                <wp:simplePos x="0" y="0"/>
                <wp:positionH relativeFrom="margin">
                  <wp:align>left</wp:align>
                </wp:positionH>
                <wp:positionV relativeFrom="paragraph">
                  <wp:posOffset>9057005</wp:posOffset>
                </wp:positionV>
                <wp:extent cx="2360930" cy="140462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ED37C" w14:textId="4BA299E0" w:rsidR="00B65321" w:rsidRPr="00B65321" w:rsidRDefault="00B65321">
                            <w:pPr>
                              <w:rPr>
                                <w:sz w:val="44"/>
                                <w:szCs w:val="36"/>
                              </w:rPr>
                            </w:pPr>
                            <w:r w:rsidRPr="00B65321">
                              <w:rPr>
                                <w:sz w:val="44"/>
                                <w:szCs w:val="36"/>
                              </w:rPr>
                              <w:t>Giorgio Ubbriaco</w:t>
                            </w:r>
                            <w:r>
                              <w:rPr>
                                <w:sz w:val="44"/>
                                <w:szCs w:val="36"/>
                              </w:rPr>
                              <w:t xml:space="preserve"> 209899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6AB8" id="_x0000_s1027" type="#_x0000_t202" style="position:absolute;margin-left:0;margin-top:713.15pt;width:185.9pt;height:110.6pt;z-index:251664384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" filled="f" stroked="f">
                <v:textbox style="mso-fit-shape-to-text:t">
                  <w:txbxContent>
                    <w:p w14:paraId="65AED37C" w14:textId="4BA299E0" w:rsidR="00B65321" w:rsidRPr="00B65321" w:rsidRDefault="00B65321">
                      <w:pPr>
                        <w:rPr>
                          <w:sz w:val="44"/>
                          <w:szCs w:val="36"/>
                        </w:rPr>
                      </w:pPr>
                      <w:r w:rsidRPr="00B65321">
                        <w:rPr>
                          <w:sz w:val="44"/>
                          <w:szCs w:val="36"/>
                        </w:rPr>
                        <w:t>Giorgio Ubbriaco</w:t>
                      </w:r>
                      <w:r>
                        <w:rPr>
                          <w:sz w:val="44"/>
                          <w:szCs w:val="36"/>
                        </w:rPr>
                        <w:t xml:space="preserve"> 209899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B7E44"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-1352787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10E31" w14:textId="0862F723" w:rsidR="00BB4E2B" w:rsidRDefault="00BB4E2B">
          <w:pPr>
            <w:pStyle w:val="Titolosommario"/>
          </w:pPr>
          <w:r>
            <w:t>Sommario</w:t>
          </w:r>
        </w:p>
        <w:p w14:paraId="2A39AB2A" w14:textId="5E5934A3" w:rsidR="00AA6D29" w:rsidRDefault="00BB4E2B">
          <w:pPr>
            <w:pStyle w:val="Sommario1"/>
            <w:rPr>
              <w:sz w:val="22"/>
              <w:lang w:eastAsia="it-IT"/>
            </w:rPr>
          </w:pPr>
          <w:r w:rsidRPr="00BE7598">
            <w:fldChar w:fldCharType="begin"/>
          </w:r>
          <w:r w:rsidRPr="00BE7598">
            <w:instrText xml:space="preserve"> TOC \o "1-3" \h \z \u </w:instrText>
          </w:r>
          <w:r w:rsidRPr="00BE7598">
            <w:fldChar w:fldCharType="separate"/>
          </w:r>
          <w:hyperlink w:anchor="_Toc110633459" w:history="1">
            <w:r w:rsidR="00AA6D29" w:rsidRPr="008F633E">
              <w:rPr>
                <w:rStyle w:val="Collegamentoipertestuale"/>
              </w:rPr>
              <w:t>Modello</w:t>
            </w:r>
            <w:r w:rsidR="00AA6D29">
              <w:rPr>
                <w:webHidden/>
              </w:rPr>
              <w:tab/>
            </w:r>
            <w:r w:rsidR="00AA6D29">
              <w:rPr>
                <w:webHidden/>
              </w:rPr>
              <w:fldChar w:fldCharType="begin"/>
            </w:r>
            <w:r w:rsidR="00AA6D29">
              <w:rPr>
                <w:webHidden/>
              </w:rPr>
              <w:instrText xml:space="preserve"> PAGEREF _Toc110633459 \h </w:instrText>
            </w:r>
            <w:r w:rsidR="00AA6D29">
              <w:rPr>
                <w:webHidden/>
              </w:rPr>
            </w:r>
            <w:r w:rsidR="00AA6D29">
              <w:rPr>
                <w:webHidden/>
              </w:rPr>
              <w:fldChar w:fldCharType="separate"/>
            </w:r>
            <w:r w:rsidR="00AA6D29">
              <w:rPr>
                <w:webHidden/>
              </w:rPr>
              <w:t>3</w:t>
            </w:r>
            <w:r w:rsidR="00AA6D29">
              <w:rPr>
                <w:webHidden/>
              </w:rPr>
              <w:fldChar w:fldCharType="end"/>
            </w:r>
          </w:hyperlink>
        </w:p>
        <w:p w14:paraId="0168442D" w14:textId="2EAF0B29" w:rsidR="00AA6D29" w:rsidRPr="00AA6D29" w:rsidRDefault="00000000">
          <w:pPr>
            <w:pStyle w:val="Sommario1"/>
            <w:rPr>
              <w:sz w:val="22"/>
              <w:lang w:eastAsia="it-IT"/>
            </w:rPr>
          </w:pPr>
          <w:hyperlink w:anchor="_Toc110633460" w:history="1">
            <w:r w:rsidR="00AA6D29" w:rsidRPr="00AA6D29">
              <w:rPr>
                <w:rStyle w:val="Collegamentoipertestuale"/>
                <w:color w:val="auto"/>
              </w:rPr>
              <w:t>Path Planning</w:t>
            </w:r>
            <w:r w:rsidR="00AA6D29" w:rsidRPr="00AA6D29">
              <w:rPr>
                <w:webHidden/>
              </w:rPr>
              <w:tab/>
            </w:r>
            <w:r w:rsidR="00AA6D29" w:rsidRPr="00AA6D29">
              <w:rPr>
                <w:webHidden/>
              </w:rPr>
              <w:fldChar w:fldCharType="begin"/>
            </w:r>
            <w:r w:rsidR="00AA6D29" w:rsidRPr="00AA6D29">
              <w:rPr>
                <w:webHidden/>
              </w:rPr>
              <w:instrText xml:space="preserve"> PAGEREF _Toc110633460 \h </w:instrText>
            </w:r>
            <w:r w:rsidR="00AA6D29" w:rsidRPr="00AA6D29">
              <w:rPr>
                <w:webHidden/>
              </w:rPr>
            </w:r>
            <w:r w:rsidR="00AA6D29" w:rsidRPr="00AA6D29">
              <w:rPr>
                <w:webHidden/>
              </w:rPr>
              <w:fldChar w:fldCharType="separate"/>
            </w:r>
            <w:r w:rsidR="00AA6D29" w:rsidRPr="00AA6D29">
              <w:rPr>
                <w:webHidden/>
              </w:rPr>
              <w:t>4</w:t>
            </w:r>
            <w:r w:rsidR="00AA6D29" w:rsidRPr="00AA6D29">
              <w:rPr>
                <w:webHidden/>
              </w:rPr>
              <w:fldChar w:fldCharType="end"/>
            </w:r>
          </w:hyperlink>
        </w:p>
        <w:p w14:paraId="180C24A1" w14:textId="427F319C" w:rsidR="00AA6D29" w:rsidRPr="00AA6D29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1" w:history="1">
            <w:r w:rsidR="00AA6D29" w:rsidRPr="00AA6D29">
              <w:rPr>
                <w:rStyle w:val="Collegamentoipertestuale"/>
                <w:noProof/>
                <w:color w:val="auto"/>
              </w:rPr>
              <w:t>Obstacles Shape</w:t>
            </w:r>
            <w:r w:rsidR="00AA6D29" w:rsidRPr="00AA6D29">
              <w:rPr>
                <w:noProof/>
                <w:webHidden/>
                <w:color w:val="auto"/>
              </w:rPr>
              <w:tab/>
            </w:r>
            <w:r w:rsidR="00AA6D29" w:rsidRPr="00AA6D29">
              <w:rPr>
                <w:noProof/>
                <w:webHidden/>
                <w:color w:val="auto"/>
              </w:rPr>
              <w:fldChar w:fldCharType="begin"/>
            </w:r>
            <w:r w:rsidR="00AA6D29" w:rsidRPr="00AA6D29">
              <w:rPr>
                <w:noProof/>
                <w:webHidden/>
                <w:color w:val="auto"/>
              </w:rPr>
              <w:instrText xml:space="preserve"> PAGEREF _Toc110633461 \h </w:instrText>
            </w:r>
            <w:r w:rsidR="00AA6D29" w:rsidRPr="00AA6D29">
              <w:rPr>
                <w:noProof/>
                <w:webHidden/>
                <w:color w:val="auto"/>
              </w:rPr>
            </w:r>
            <w:r w:rsidR="00AA6D29" w:rsidRPr="00AA6D29">
              <w:rPr>
                <w:noProof/>
                <w:webHidden/>
                <w:color w:val="auto"/>
              </w:rPr>
              <w:fldChar w:fldCharType="separate"/>
            </w:r>
            <w:r w:rsidR="00AA6D29" w:rsidRPr="00AA6D29">
              <w:rPr>
                <w:noProof/>
                <w:webHidden/>
                <w:color w:val="auto"/>
              </w:rPr>
              <w:t>4</w:t>
            </w:r>
            <w:r w:rsidR="00AA6D29"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4E5E366" w14:textId="0C426F2E" w:rsidR="00AA6D29" w:rsidRPr="00AA6D29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2" w:history="1">
            <w:r w:rsidR="00AA6D29" w:rsidRPr="00AA6D29">
              <w:rPr>
                <w:rStyle w:val="Collegamentoipertestuale"/>
                <w:noProof/>
                <w:color w:val="auto"/>
              </w:rPr>
              <w:t>Artificial Potential Fields</w:t>
            </w:r>
            <w:r w:rsidR="00AA6D29" w:rsidRPr="00AA6D29">
              <w:rPr>
                <w:noProof/>
                <w:webHidden/>
                <w:color w:val="auto"/>
              </w:rPr>
              <w:tab/>
            </w:r>
            <w:r w:rsidR="00AA6D29" w:rsidRPr="00AA6D29">
              <w:rPr>
                <w:noProof/>
                <w:webHidden/>
                <w:color w:val="auto"/>
              </w:rPr>
              <w:fldChar w:fldCharType="begin"/>
            </w:r>
            <w:r w:rsidR="00AA6D29" w:rsidRPr="00AA6D29">
              <w:rPr>
                <w:noProof/>
                <w:webHidden/>
                <w:color w:val="auto"/>
              </w:rPr>
              <w:instrText xml:space="preserve"> PAGEREF _Toc110633462 \h </w:instrText>
            </w:r>
            <w:r w:rsidR="00AA6D29" w:rsidRPr="00AA6D29">
              <w:rPr>
                <w:noProof/>
                <w:webHidden/>
                <w:color w:val="auto"/>
              </w:rPr>
            </w:r>
            <w:r w:rsidR="00AA6D29" w:rsidRPr="00AA6D29">
              <w:rPr>
                <w:noProof/>
                <w:webHidden/>
                <w:color w:val="auto"/>
              </w:rPr>
              <w:fldChar w:fldCharType="separate"/>
            </w:r>
            <w:r w:rsidR="00AA6D29" w:rsidRPr="00AA6D29">
              <w:rPr>
                <w:noProof/>
                <w:webHidden/>
                <w:color w:val="auto"/>
              </w:rPr>
              <w:t>4</w:t>
            </w:r>
            <w:r w:rsidR="00AA6D29"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25173CB" w14:textId="7A1BDAB4" w:rsidR="00AA6D29" w:rsidRPr="00AA6D29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3" w:history="1">
            <w:r w:rsidR="00AA6D29" w:rsidRPr="00AA6D29">
              <w:rPr>
                <w:rStyle w:val="Collegamentoipertestuale"/>
                <w:noProof/>
                <w:color w:val="auto"/>
              </w:rPr>
              <w:t>Voronoi Diagrams</w:t>
            </w:r>
            <w:r w:rsidR="00AA6D29" w:rsidRPr="00AA6D29">
              <w:rPr>
                <w:noProof/>
                <w:webHidden/>
                <w:color w:val="auto"/>
              </w:rPr>
              <w:tab/>
            </w:r>
            <w:r w:rsidR="00AA6D29" w:rsidRPr="00AA6D29">
              <w:rPr>
                <w:noProof/>
                <w:webHidden/>
                <w:color w:val="auto"/>
              </w:rPr>
              <w:fldChar w:fldCharType="begin"/>
            </w:r>
            <w:r w:rsidR="00AA6D29" w:rsidRPr="00AA6D29">
              <w:rPr>
                <w:noProof/>
                <w:webHidden/>
                <w:color w:val="auto"/>
              </w:rPr>
              <w:instrText xml:space="preserve"> PAGEREF _Toc110633463 \h </w:instrText>
            </w:r>
            <w:r w:rsidR="00AA6D29" w:rsidRPr="00AA6D29">
              <w:rPr>
                <w:noProof/>
                <w:webHidden/>
                <w:color w:val="auto"/>
              </w:rPr>
            </w:r>
            <w:r w:rsidR="00AA6D29" w:rsidRPr="00AA6D29">
              <w:rPr>
                <w:noProof/>
                <w:webHidden/>
                <w:color w:val="auto"/>
              </w:rPr>
              <w:fldChar w:fldCharType="separate"/>
            </w:r>
            <w:r w:rsidR="00AA6D29" w:rsidRPr="00AA6D29">
              <w:rPr>
                <w:noProof/>
                <w:webHidden/>
                <w:color w:val="auto"/>
              </w:rPr>
              <w:t>4</w:t>
            </w:r>
            <w:r w:rsidR="00AA6D29"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9D409A1" w14:textId="3C168401" w:rsidR="00AA6D29" w:rsidRPr="00AA6D29" w:rsidRDefault="00000000">
          <w:pPr>
            <w:pStyle w:val="Sommario2"/>
            <w:tabs>
              <w:tab w:val="right" w:leader="dot" w:pos="9592"/>
            </w:tabs>
            <w:rPr>
              <w:noProof/>
              <w:color w:val="auto"/>
              <w:sz w:val="22"/>
              <w:lang w:eastAsia="it-IT"/>
            </w:rPr>
          </w:pPr>
          <w:hyperlink w:anchor="_Toc110633464" w:history="1">
            <w:r w:rsidR="00AA6D29" w:rsidRPr="00AA6D29">
              <w:rPr>
                <w:rStyle w:val="Collegamentoipertestuale"/>
                <w:noProof/>
                <w:color w:val="auto"/>
              </w:rPr>
              <w:t>Visibility Graphs</w:t>
            </w:r>
            <w:r w:rsidR="00AA6D29" w:rsidRPr="00AA6D29">
              <w:rPr>
                <w:noProof/>
                <w:webHidden/>
                <w:color w:val="auto"/>
              </w:rPr>
              <w:tab/>
            </w:r>
            <w:r w:rsidR="00AA6D29" w:rsidRPr="00AA6D29">
              <w:rPr>
                <w:noProof/>
                <w:webHidden/>
                <w:color w:val="auto"/>
              </w:rPr>
              <w:fldChar w:fldCharType="begin"/>
            </w:r>
            <w:r w:rsidR="00AA6D29" w:rsidRPr="00AA6D29">
              <w:rPr>
                <w:noProof/>
                <w:webHidden/>
                <w:color w:val="auto"/>
              </w:rPr>
              <w:instrText xml:space="preserve"> PAGEREF _Toc110633464 \h </w:instrText>
            </w:r>
            <w:r w:rsidR="00AA6D29" w:rsidRPr="00AA6D29">
              <w:rPr>
                <w:noProof/>
                <w:webHidden/>
                <w:color w:val="auto"/>
              </w:rPr>
            </w:r>
            <w:r w:rsidR="00AA6D29" w:rsidRPr="00AA6D29">
              <w:rPr>
                <w:noProof/>
                <w:webHidden/>
                <w:color w:val="auto"/>
              </w:rPr>
              <w:fldChar w:fldCharType="separate"/>
            </w:r>
            <w:r w:rsidR="00AA6D29" w:rsidRPr="00AA6D29">
              <w:rPr>
                <w:noProof/>
                <w:webHidden/>
                <w:color w:val="auto"/>
              </w:rPr>
              <w:t>4</w:t>
            </w:r>
            <w:r w:rsidR="00AA6D29" w:rsidRPr="00AA6D29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07A355C" w14:textId="46821D46" w:rsidR="00BB4E2B" w:rsidRDefault="00BB4E2B">
          <w:r w:rsidRPr="00BE7598">
            <w:rPr>
              <w:b/>
              <w:bCs/>
              <w:color w:val="auto"/>
            </w:rPr>
            <w:fldChar w:fldCharType="end"/>
          </w:r>
        </w:p>
      </w:sdtContent>
    </w:sdt>
    <w:p w14:paraId="2447FFE7" w14:textId="6B106915" w:rsidR="00BB4E2B" w:rsidRPr="00BB4E2B" w:rsidRDefault="00BB4E2B" w:rsidP="00BB4E2B">
      <w:pPr>
        <w:pStyle w:val="Titolosommario"/>
        <w:rPr>
          <w:color w:val="auto"/>
        </w:rPr>
      </w:pPr>
    </w:p>
    <w:p w14:paraId="67056DE3" w14:textId="56558264" w:rsidR="00BB4E2B" w:rsidRDefault="00BB4E2B" w:rsidP="004B7E44">
      <w:pPr>
        <w:rPr>
          <w:color w:val="auto"/>
        </w:rPr>
      </w:pPr>
    </w:p>
    <w:p w14:paraId="297829DF" w14:textId="01EB06F0" w:rsidR="00BB4E2B" w:rsidRDefault="00BB4E2B" w:rsidP="004B7E44">
      <w:pPr>
        <w:rPr>
          <w:color w:val="auto"/>
        </w:rPr>
      </w:pPr>
    </w:p>
    <w:p w14:paraId="3075DE22" w14:textId="34D799FE" w:rsidR="00BB4E2B" w:rsidRDefault="00BB4E2B" w:rsidP="004B7E44">
      <w:pPr>
        <w:rPr>
          <w:color w:val="auto"/>
        </w:rPr>
      </w:pPr>
    </w:p>
    <w:p w14:paraId="4E3B755F" w14:textId="5A129E05" w:rsidR="00BB4E2B" w:rsidRDefault="00BB4E2B" w:rsidP="004B7E44">
      <w:pPr>
        <w:rPr>
          <w:color w:val="auto"/>
        </w:rPr>
      </w:pPr>
    </w:p>
    <w:p w14:paraId="1744FDDC" w14:textId="4CCBA4CE" w:rsidR="00BB4E2B" w:rsidRDefault="00BB4E2B" w:rsidP="004B7E44">
      <w:pPr>
        <w:rPr>
          <w:color w:val="auto"/>
        </w:rPr>
      </w:pPr>
    </w:p>
    <w:p w14:paraId="3B7E6268" w14:textId="7A91F503" w:rsidR="00BB4E2B" w:rsidRDefault="00BB4E2B" w:rsidP="004B7E44">
      <w:pPr>
        <w:rPr>
          <w:color w:val="auto"/>
        </w:rPr>
      </w:pPr>
    </w:p>
    <w:p w14:paraId="4C716DFF" w14:textId="3695BDDB" w:rsidR="00BB4E2B" w:rsidRDefault="00BB4E2B" w:rsidP="004B7E44">
      <w:pPr>
        <w:rPr>
          <w:color w:val="auto"/>
        </w:rPr>
      </w:pPr>
    </w:p>
    <w:p w14:paraId="29A15BD1" w14:textId="2E4C31ED" w:rsidR="00BB4E2B" w:rsidRDefault="00BB4E2B" w:rsidP="004B7E44">
      <w:pPr>
        <w:rPr>
          <w:color w:val="auto"/>
        </w:rPr>
      </w:pPr>
    </w:p>
    <w:p w14:paraId="3C241223" w14:textId="4ED895AA" w:rsidR="00BB4E2B" w:rsidRDefault="00BB4E2B" w:rsidP="004B7E44">
      <w:pPr>
        <w:rPr>
          <w:color w:val="auto"/>
        </w:rPr>
      </w:pPr>
    </w:p>
    <w:p w14:paraId="65F28980" w14:textId="2491DF2D" w:rsidR="00BB4E2B" w:rsidRDefault="00BB4E2B" w:rsidP="004B7E44">
      <w:pPr>
        <w:rPr>
          <w:color w:val="auto"/>
        </w:rPr>
      </w:pPr>
    </w:p>
    <w:p w14:paraId="0B2B7580" w14:textId="1D47732A" w:rsidR="00BB4E2B" w:rsidRDefault="00BB4E2B" w:rsidP="004B7E44">
      <w:pPr>
        <w:rPr>
          <w:color w:val="auto"/>
        </w:rPr>
      </w:pPr>
    </w:p>
    <w:p w14:paraId="5919C68E" w14:textId="4CE32D8C" w:rsidR="00BB4E2B" w:rsidRDefault="00BB4E2B" w:rsidP="004B7E44">
      <w:pPr>
        <w:rPr>
          <w:color w:val="auto"/>
        </w:rPr>
      </w:pPr>
    </w:p>
    <w:p w14:paraId="42572648" w14:textId="24646A81" w:rsidR="00BB4E2B" w:rsidRDefault="00BB4E2B" w:rsidP="004B7E44">
      <w:pPr>
        <w:rPr>
          <w:color w:val="auto"/>
        </w:rPr>
      </w:pPr>
    </w:p>
    <w:p w14:paraId="3B56A23E" w14:textId="059AF407" w:rsidR="00BB4E2B" w:rsidRDefault="00BB4E2B" w:rsidP="004B7E44">
      <w:pPr>
        <w:rPr>
          <w:color w:val="auto"/>
        </w:rPr>
      </w:pPr>
    </w:p>
    <w:p w14:paraId="2490594E" w14:textId="50BED7FB" w:rsidR="00BB4E2B" w:rsidRDefault="00BB4E2B" w:rsidP="004B7E44">
      <w:pPr>
        <w:rPr>
          <w:color w:val="auto"/>
        </w:rPr>
      </w:pPr>
    </w:p>
    <w:p w14:paraId="44709F6F" w14:textId="2FA14AB4" w:rsidR="00BB4E2B" w:rsidRDefault="00BB4E2B" w:rsidP="004B7E44">
      <w:pPr>
        <w:rPr>
          <w:color w:val="auto"/>
        </w:rPr>
      </w:pPr>
    </w:p>
    <w:p w14:paraId="59BBAC03" w14:textId="0FC2DA04" w:rsidR="00BB4E2B" w:rsidRDefault="00BB4E2B" w:rsidP="004B7E44">
      <w:pPr>
        <w:rPr>
          <w:color w:val="auto"/>
        </w:rPr>
      </w:pPr>
    </w:p>
    <w:p w14:paraId="413286A6" w14:textId="4A6454D0" w:rsidR="00BB4E2B" w:rsidRDefault="00BB4E2B" w:rsidP="004B7E44">
      <w:pPr>
        <w:rPr>
          <w:color w:val="auto"/>
        </w:rPr>
      </w:pPr>
    </w:p>
    <w:p w14:paraId="0616867C" w14:textId="2931EB23" w:rsidR="00BB4E2B" w:rsidRDefault="00BB4E2B" w:rsidP="004B7E44">
      <w:pPr>
        <w:rPr>
          <w:color w:val="auto"/>
        </w:rPr>
      </w:pPr>
    </w:p>
    <w:p w14:paraId="7B165801" w14:textId="233B2AB5" w:rsidR="00BB4E2B" w:rsidRDefault="00BB4E2B" w:rsidP="004B7E44">
      <w:pPr>
        <w:rPr>
          <w:color w:val="auto"/>
        </w:rPr>
      </w:pPr>
    </w:p>
    <w:p w14:paraId="2FE21D79" w14:textId="10917BE2" w:rsidR="00BB4E2B" w:rsidRDefault="00BB4E2B" w:rsidP="004B7E44">
      <w:pPr>
        <w:rPr>
          <w:color w:val="auto"/>
        </w:rPr>
      </w:pPr>
    </w:p>
    <w:p w14:paraId="384A472C" w14:textId="1499340F" w:rsidR="00BB4E2B" w:rsidRDefault="00BB4E2B" w:rsidP="004B7E44">
      <w:pPr>
        <w:rPr>
          <w:color w:val="auto"/>
        </w:rPr>
      </w:pPr>
    </w:p>
    <w:p w14:paraId="546EEB74" w14:textId="3E4BB056" w:rsidR="00BB4E2B" w:rsidRDefault="00BB4E2B" w:rsidP="004B7E44">
      <w:pPr>
        <w:rPr>
          <w:color w:val="auto"/>
        </w:rPr>
      </w:pPr>
    </w:p>
    <w:p w14:paraId="78B89BFF" w14:textId="5D456DC9" w:rsidR="00BB4E2B" w:rsidRDefault="00BB4E2B" w:rsidP="004B7E44">
      <w:pPr>
        <w:rPr>
          <w:color w:val="auto"/>
        </w:rPr>
      </w:pPr>
    </w:p>
    <w:p w14:paraId="4B91A471" w14:textId="2D5E5686" w:rsidR="00BB4E2B" w:rsidRDefault="00BB4E2B" w:rsidP="004B7E44">
      <w:pPr>
        <w:rPr>
          <w:color w:val="auto"/>
        </w:rPr>
      </w:pPr>
    </w:p>
    <w:p w14:paraId="172A137F" w14:textId="443AA72F" w:rsidR="00BB4E2B" w:rsidRDefault="00BB4E2B" w:rsidP="004B7E44">
      <w:pPr>
        <w:rPr>
          <w:color w:val="auto"/>
        </w:rPr>
      </w:pPr>
    </w:p>
    <w:p w14:paraId="192C8AD2" w14:textId="5CD65E79" w:rsidR="00BB4E2B" w:rsidRDefault="00BB4E2B" w:rsidP="004B7E44">
      <w:pPr>
        <w:rPr>
          <w:color w:val="auto"/>
        </w:rPr>
      </w:pPr>
    </w:p>
    <w:p w14:paraId="26F32D0A" w14:textId="5A138D62" w:rsidR="00BB4E2B" w:rsidRDefault="00BB4E2B" w:rsidP="004B7E44">
      <w:pPr>
        <w:rPr>
          <w:color w:val="auto"/>
        </w:rPr>
      </w:pPr>
    </w:p>
    <w:p w14:paraId="3B23BDA5" w14:textId="652F42FF" w:rsidR="00BB4E2B" w:rsidRDefault="00BB4E2B" w:rsidP="004B7E44">
      <w:pPr>
        <w:rPr>
          <w:color w:val="auto"/>
        </w:rPr>
      </w:pPr>
    </w:p>
    <w:p w14:paraId="612A2B98" w14:textId="29D742D5" w:rsidR="00BB4E2B" w:rsidRDefault="00BB4E2B" w:rsidP="004B7E44">
      <w:pPr>
        <w:rPr>
          <w:color w:val="auto"/>
        </w:rPr>
      </w:pPr>
    </w:p>
    <w:p w14:paraId="422BAC56" w14:textId="207F399C" w:rsidR="00BB4E2B" w:rsidRDefault="00BB4E2B" w:rsidP="004B7E44">
      <w:pPr>
        <w:rPr>
          <w:color w:val="auto"/>
        </w:rPr>
      </w:pPr>
    </w:p>
    <w:p w14:paraId="4BD1CB65" w14:textId="4A74C499" w:rsidR="00BB4E2B" w:rsidRDefault="00BB4E2B" w:rsidP="004B7E44">
      <w:pPr>
        <w:rPr>
          <w:color w:val="auto"/>
        </w:rPr>
      </w:pPr>
    </w:p>
    <w:p w14:paraId="7CA6F26D" w14:textId="2BAF3F6D" w:rsidR="00BB4E2B" w:rsidRDefault="00BB4E2B" w:rsidP="004B7E44">
      <w:pPr>
        <w:rPr>
          <w:color w:val="auto"/>
        </w:rPr>
      </w:pPr>
    </w:p>
    <w:p w14:paraId="7D210DF0" w14:textId="7820AC1E" w:rsidR="00BB4E2B" w:rsidRDefault="00BB4E2B" w:rsidP="004B7E44">
      <w:pPr>
        <w:rPr>
          <w:color w:val="auto"/>
        </w:rPr>
      </w:pPr>
    </w:p>
    <w:p w14:paraId="1877E586" w14:textId="4AAD0B70" w:rsidR="00BB4E2B" w:rsidRDefault="00BB4E2B" w:rsidP="004B7E44">
      <w:pPr>
        <w:rPr>
          <w:color w:val="auto"/>
        </w:rPr>
      </w:pPr>
    </w:p>
    <w:p w14:paraId="080CDFCF" w14:textId="556E9D63" w:rsidR="00BB4E2B" w:rsidRDefault="00BB4E2B" w:rsidP="004F7E58">
      <w:pPr>
        <w:pStyle w:val="Titolo1"/>
        <w:jc w:val="both"/>
        <w:rPr>
          <w:color w:val="auto"/>
        </w:rPr>
      </w:pPr>
      <w:bookmarkStart w:id="0" w:name="_Toc110617837"/>
      <w:bookmarkStart w:id="1" w:name="_Toc110633459"/>
      <w:r>
        <w:rPr>
          <w:color w:val="auto"/>
        </w:rPr>
        <w:t>Modello</w:t>
      </w:r>
      <w:bookmarkEnd w:id="0"/>
      <w:bookmarkEnd w:id="1"/>
    </w:p>
    <w:p w14:paraId="7310A74A" w14:textId="0F98BECD" w:rsidR="00DC7C5C" w:rsidRDefault="004F7E58" w:rsidP="004F7E58">
      <w:pPr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FF87E4" wp14:editId="71DC7E2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790700" cy="1361524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36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274C7" w14:textId="0084C9A9" w:rsidR="00BB4E2B" w:rsidRDefault="00BB4E2B" w:rsidP="004F7E58">
      <w:pPr>
        <w:jc w:val="both"/>
        <w:rPr>
          <w:color w:val="auto"/>
        </w:rPr>
      </w:pPr>
      <w:proofErr w:type="spellStart"/>
      <w:r>
        <w:rPr>
          <w:color w:val="auto"/>
        </w:rPr>
        <w:t>Unicycle</w:t>
      </w:r>
      <w:proofErr w:type="spellEnd"/>
      <w:r>
        <w:rPr>
          <w:color w:val="auto"/>
        </w:rPr>
        <w:t xml:space="preserve"> Robot Model</w:t>
      </w:r>
    </w:p>
    <w:p w14:paraId="52B68368" w14:textId="42F1F3AE" w:rsidR="00BB4E2B" w:rsidRPr="00DA71BF" w:rsidRDefault="00000000" w:rsidP="004F7E58">
      <w:pPr>
        <w:jc w:val="both"/>
        <w:rPr>
          <w:color w:val="auto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auto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x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cos⁡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y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auto"/>
                    </w:rPr>
                    <m:t>sin⁡</m:t>
                  </m:r>
                  <m:r>
                    <w:rPr>
                      <w:rFonts w:ascii="Cambria Math" w:hAnsi="Cambria Math"/>
                      <w:color w:val="auto"/>
                    </w:rPr>
                    <m:t>(θ(t))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θ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color w:val="auto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auto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color w:val="auto"/>
                    </w:rPr>
                    <m:t>=ω(t)</m:t>
                  </m:r>
                </m:e>
              </m:eqArr>
            </m:e>
          </m:d>
        </m:oMath>
      </m:oMathPara>
    </w:p>
    <w:p w14:paraId="13CC7AE3" w14:textId="77777777" w:rsidR="00DC7C5C" w:rsidRDefault="00DC7C5C" w:rsidP="004F7E58">
      <w:pPr>
        <w:jc w:val="both"/>
        <w:rPr>
          <w:color w:val="auto"/>
        </w:rPr>
      </w:pPr>
    </w:p>
    <w:p w14:paraId="72A3E6D0" w14:textId="23BCDAE1" w:rsidR="004F7E58" w:rsidRDefault="00DA71BF" w:rsidP="004F7E58">
      <w:pPr>
        <w:jc w:val="both"/>
        <w:rPr>
          <w:color w:val="auto"/>
        </w:rPr>
      </w:pPr>
      <w:r>
        <w:rPr>
          <w:color w:val="auto"/>
        </w:rPr>
        <w:t xml:space="preserve">dove </w:t>
      </w:r>
      <m:oMath>
        <m:r>
          <w:rPr>
            <w:rFonts w:ascii="Cambria Math" w:hAnsi="Cambria Math"/>
            <w:color w:val="auto"/>
          </w:rPr>
          <m:t>v(t)</m:t>
        </m:r>
      </m:oMath>
      <w:r>
        <w:rPr>
          <w:color w:val="auto"/>
        </w:rPr>
        <w:t xml:space="preserve"> è la velocità di “guida” (</w:t>
      </w:r>
      <w:proofErr w:type="spellStart"/>
      <w:r>
        <w:rPr>
          <w:i/>
          <w:iCs/>
          <w:color w:val="auto"/>
        </w:rPr>
        <w:t>driving</w:t>
      </w:r>
      <w:proofErr w:type="spellEnd"/>
      <w:r>
        <w:rPr>
          <w:i/>
          <w:iCs/>
          <w:color w:val="auto"/>
        </w:rPr>
        <w:t xml:space="preserve"> </w:t>
      </w:r>
      <w:proofErr w:type="spellStart"/>
      <w:r>
        <w:rPr>
          <w:i/>
          <w:iCs/>
          <w:color w:val="auto"/>
        </w:rPr>
        <w:t>velocity</w:t>
      </w:r>
      <w:proofErr w:type="spellEnd"/>
      <w:r>
        <w:rPr>
          <w:color w:val="auto"/>
        </w:rPr>
        <w:t xml:space="preserve">) mentre </w:t>
      </w:r>
      <m:oMath>
        <m:r>
          <w:rPr>
            <w:rFonts w:ascii="Cambria Math" w:hAnsi="Cambria Math"/>
            <w:color w:val="auto"/>
          </w:rPr>
          <m:t>ω(t)</m:t>
        </m:r>
      </m:oMath>
      <w:r>
        <w:rPr>
          <w:color w:val="auto"/>
        </w:rPr>
        <w:t xml:space="preserve"> è la ve</w:t>
      </w:r>
      <w:proofErr w:type="spellStart"/>
      <w:r w:rsidR="00DC7C5C">
        <w:rPr>
          <w:color w:val="auto"/>
        </w:rPr>
        <w:t>locità</w:t>
      </w:r>
      <w:proofErr w:type="spellEnd"/>
      <w:r w:rsidR="00DC7C5C">
        <w:rPr>
          <w:color w:val="auto"/>
        </w:rPr>
        <w:t xml:space="preserve"> di sterzata (</w:t>
      </w:r>
      <w:r w:rsidR="00DC7C5C">
        <w:rPr>
          <w:i/>
          <w:iCs/>
          <w:color w:val="auto"/>
        </w:rPr>
        <w:t xml:space="preserve">steering </w:t>
      </w:r>
      <w:proofErr w:type="spellStart"/>
      <w:r w:rsidR="00DC7C5C">
        <w:rPr>
          <w:i/>
          <w:iCs/>
          <w:color w:val="auto"/>
        </w:rPr>
        <w:t>velocity</w:t>
      </w:r>
      <w:proofErr w:type="spellEnd"/>
      <w:r w:rsidR="00DC7C5C">
        <w:rPr>
          <w:color w:val="auto"/>
        </w:rPr>
        <w:t>).</w:t>
      </w:r>
    </w:p>
    <w:p w14:paraId="1F25B3EB" w14:textId="6464331C" w:rsidR="00BE7598" w:rsidRDefault="00BE7598" w:rsidP="004F7E58">
      <w:pPr>
        <w:jc w:val="both"/>
        <w:rPr>
          <w:color w:val="auto"/>
        </w:rPr>
      </w:pPr>
    </w:p>
    <w:p w14:paraId="7309B27A" w14:textId="5610F572" w:rsidR="00BE7598" w:rsidRDefault="00BE7598" w:rsidP="004F7E58">
      <w:pPr>
        <w:jc w:val="both"/>
        <w:rPr>
          <w:color w:val="auto"/>
        </w:rPr>
      </w:pPr>
    </w:p>
    <w:p w14:paraId="63A4EB75" w14:textId="48E9C790" w:rsidR="00BE7598" w:rsidRDefault="00BE7598" w:rsidP="004F7E58">
      <w:pPr>
        <w:jc w:val="both"/>
        <w:rPr>
          <w:color w:val="auto"/>
        </w:rPr>
      </w:pPr>
    </w:p>
    <w:p w14:paraId="4B99B3E8" w14:textId="6297A7E4" w:rsidR="00BE7598" w:rsidRDefault="00BE7598" w:rsidP="004F7E58">
      <w:pPr>
        <w:jc w:val="both"/>
        <w:rPr>
          <w:color w:val="auto"/>
        </w:rPr>
      </w:pPr>
    </w:p>
    <w:p w14:paraId="6F10C325" w14:textId="711B632A" w:rsidR="00BE7598" w:rsidRDefault="00BE7598" w:rsidP="004F7E58">
      <w:pPr>
        <w:jc w:val="both"/>
        <w:rPr>
          <w:color w:val="auto"/>
        </w:rPr>
      </w:pPr>
    </w:p>
    <w:p w14:paraId="42B844DC" w14:textId="3236767A" w:rsidR="00BE7598" w:rsidRDefault="00BE7598" w:rsidP="004F7E58">
      <w:pPr>
        <w:jc w:val="both"/>
        <w:rPr>
          <w:color w:val="auto"/>
        </w:rPr>
      </w:pPr>
    </w:p>
    <w:p w14:paraId="6E6BF5E4" w14:textId="3EC52849" w:rsidR="00BE7598" w:rsidRDefault="00BE7598" w:rsidP="004F7E58">
      <w:pPr>
        <w:jc w:val="both"/>
        <w:rPr>
          <w:color w:val="auto"/>
        </w:rPr>
      </w:pPr>
    </w:p>
    <w:p w14:paraId="2CA7471F" w14:textId="2860387F" w:rsidR="00BE7598" w:rsidRDefault="00BE7598" w:rsidP="004F7E58">
      <w:pPr>
        <w:jc w:val="both"/>
        <w:rPr>
          <w:color w:val="auto"/>
        </w:rPr>
      </w:pPr>
    </w:p>
    <w:p w14:paraId="0E641783" w14:textId="30E6B8FC" w:rsidR="00BE7598" w:rsidRDefault="00BE7598" w:rsidP="004F7E58">
      <w:pPr>
        <w:jc w:val="both"/>
        <w:rPr>
          <w:color w:val="auto"/>
        </w:rPr>
      </w:pPr>
    </w:p>
    <w:p w14:paraId="1E535E76" w14:textId="7F5B9035" w:rsidR="00BE7598" w:rsidRDefault="00BE7598" w:rsidP="004F7E58">
      <w:pPr>
        <w:jc w:val="both"/>
        <w:rPr>
          <w:color w:val="auto"/>
        </w:rPr>
      </w:pPr>
    </w:p>
    <w:p w14:paraId="76B83C0F" w14:textId="14E50091" w:rsidR="00BE7598" w:rsidRDefault="00BE7598" w:rsidP="004F7E58">
      <w:pPr>
        <w:jc w:val="both"/>
        <w:rPr>
          <w:color w:val="auto"/>
        </w:rPr>
      </w:pPr>
    </w:p>
    <w:p w14:paraId="30536A8E" w14:textId="0B2BA60D" w:rsidR="00BE7598" w:rsidRDefault="00BE7598" w:rsidP="004F7E58">
      <w:pPr>
        <w:jc w:val="both"/>
        <w:rPr>
          <w:color w:val="auto"/>
        </w:rPr>
      </w:pPr>
    </w:p>
    <w:p w14:paraId="248DF9BF" w14:textId="75B2D0A0" w:rsidR="00BE7598" w:rsidRDefault="00BE7598" w:rsidP="004F7E58">
      <w:pPr>
        <w:jc w:val="both"/>
        <w:rPr>
          <w:color w:val="auto"/>
        </w:rPr>
      </w:pPr>
    </w:p>
    <w:p w14:paraId="67FA8BD3" w14:textId="11D307AE" w:rsidR="00BE7598" w:rsidRDefault="00BE7598" w:rsidP="004F7E58">
      <w:pPr>
        <w:jc w:val="both"/>
        <w:rPr>
          <w:color w:val="auto"/>
        </w:rPr>
      </w:pPr>
    </w:p>
    <w:p w14:paraId="67DA5282" w14:textId="3D9C3D30" w:rsidR="00BE7598" w:rsidRDefault="00BE7598" w:rsidP="004F7E58">
      <w:pPr>
        <w:jc w:val="both"/>
        <w:rPr>
          <w:color w:val="auto"/>
        </w:rPr>
      </w:pPr>
    </w:p>
    <w:p w14:paraId="2DE42CDC" w14:textId="2599C645" w:rsidR="00BE7598" w:rsidRDefault="00BE7598" w:rsidP="004F7E58">
      <w:pPr>
        <w:jc w:val="both"/>
        <w:rPr>
          <w:color w:val="auto"/>
        </w:rPr>
      </w:pPr>
    </w:p>
    <w:p w14:paraId="17581072" w14:textId="287BB4EA" w:rsidR="00BE7598" w:rsidRDefault="00BE7598" w:rsidP="004F7E58">
      <w:pPr>
        <w:jc w:val="both"/>
        <w:rPr>
          <w:color w:val="auto"/>
        </w:rPr>
      </w:pPr>
    </w:p>
    <w:p w14:paraId="2CD84422" w14:textId="7FBA9EFE" w:rsidR="00BE7598" w:rsidRDefault="00BE7598" w:rsidP="004F7E58">
      <w:pPr>
        <w:jc w:val="both"/>
        <w:rPr>
          <w:color w:val="auto"/>
        </w:rPr>
      </w:pPr>
    </w:p>
    <w:p w14:paraId="357283E4" w14:textId="053A80FF" w:rsidR="00BE7598" w:rsidRDefault="00BE7598" w:rsidP="004F7E58">
      <w:pPr>
        <w:jc w:val="both"/>
        <w:rPr>
          <w:color w:val="auto"/>
        </w:rPr>
      </w:pPr>
    </w:p>
    <w:p w14:paraId="30736ED6" w14:textId="576FC40F" w:rsidR="00BE7598" w:rsidRDefault="00BE7598" w:rsidP="004F7E58">
      <w:pPr>
        <w:jc w:val="both"/>
        <w:rPr>
          <w:color w:val="auto"/>
        </w:rPr>
      </w:pPr>
    </w:p>
    <w:p w14:paraId="75C155C1" w14:textId="1503B2F2" w:rsidR="00BE7598" w:rsidRDefault="00BE7598" w:rsidP="004F7E58">
      <w:pPr>
        <w:jc w:val="both"/>
        <w:rPr>
          <w:color w:val="auto"/>
        </w:rPr>
      </w:pPr>
    </w:p>
    <w:p w14:paraId="49F49BB2" w14:textId="4805D4D4" w:rsidR="00BE7598" w:rsidRDefault="00BE7598" w:rsidP="004F7E58">
      <w:pPr>
        <w:jc w:val="both"/>
        <w:rPr>
          <w:color w:val="auto"/>
        </w:rPr>
      </w:pPr>
    </w:p>
    <w:p w14:paraId="22C2A8B3" w14:textId="20CEB325" w:rsidR="00BE7598" w:rsidRDefault="00BE7598" w:rsidP="004F7E58">
      <w:pPr>
        <w:jc w:val="both"/>
        <w:rPr>
          <w:color w:val="auto"/>
        </w:rPr>
      </w:pPr>
    </w:p>
    <w:p w14:paraId="34BB5D4C" w14:textId="12F6F1B2" w:rsidR="00BE7598" w:rsidRDefault="00BE7598" w:rsidP="004F7E58">
      <w:pPr>
        <w:jc w:val="both"/>
        <w:rPr>
          <w:color w:val="auto"/>
        </w:rPr>
      </w:pPr>
    </w:p>
    <w:p w14:paraId="26A2FF46" w14:textId="5627F074" w:rsidR="00BE7598" w:rsidRDefault="00BE7598" w:rsidP="004F7E58">
      <w:pPr>
        <w:jc w:val="both"/>
        <w:rPr>
          <w:color w:val="auto"/>
        </w:rPr>
      </w:pPr>
    </w:p>
    <w:p w14:paraId="55406BAE" w14:textId="236FCE60" w:rsidR="00BE7598" w:rsidRDefault="00BE7598" w:rsidP="004F7E58">
      <w:pPr>
        <w:jc w:val="both"/>
        <w:rPr>
          <w:color w:val="auto"/>
        </w:rPr>
      </w:pPr>
    </w:p>
    <w:p w14:paraId="134CFC63" w14:textId="0B7B2EB2" w:rsidR="00BE7598" w:rsidRDefault="00BE7598" w:rsidP="004F7E58">
      <w:pPr>
        <w:jc w:val="both"/>
        <w:rPr>
          <w:color w:val="auto"/>
        </w:rPr>
      </w:pPr>
    </w:p>
    <w:p w14:paraId="0FBB1625" w14:textId="174D34C1" w:rsidR="00BE7598" w:rsidRDefault="00BE7598" w:rsidP="004F7E58">
      <w:pPr>
        <w:jc w:val="both"/>
        <w:rPr>
          <w:color w:val="auto"/>
        </w:rPr>
      </w:pPr>
    </w:p>
    <w:p w14:paraId="1872FBDA" w14:textId="320056B9" w:rsidR="00BE7598" w:rsidRDefault="00BE7598" w:rsidP="00BE7598">
      <w:pPr>
        <w:pStyle w:val="Titolo1"/>
        <w:rPr>
          <w:color w:val="auto"/>
        </w:rPr>
      </w:pPr>
      <w:bookmarkStart w:id="2" w:name="_Toc110633460"/>
      <w:proofErr w:type="spellStart"/>
      <w:r>
        <w:rPr>
          <w:color w:val="auto"/>
        </w:rPr>
        <w:t>Path</w:t>
      </w:r>
      <w:proofErr w:type="spellEnd"/>
      <w:r>
        <w:rPr>
          <w:color w:val="auto"/>
        </w:rPr>
        <w:t xml:space="preserve"> Planning</w:t>
      </w:r>
      <w:bookmarkEnd w:id="2"/>
    </w:p>
    <w:p w14:paraId="520BC13C" w14:textId="3B38BB19" w:rsidR="00BE7598" w:rsidRDefault="00BE7598" w:rsidP="00BE7598">
      <w:pPr>
        <w:pStyle w:val="Titolo2"/>
        <w:rPr>
          <w:sz w:val="40"/>
          <w:szCs w:val="16"/>
        </w:rPr>
      </w:pPr>
      <w:bookmarkStart w:id="3" w:name="_Toc110633461"/>
      <w:proofErr w:type="spellStart"/>
      <w:r w:rsidRPr="00BE7598">
        <w:rPr>
          <w:sz w:val="40"/>
          <w:szCs w:val="16"/>
        </w:rPr>
        <w:t>Obstacles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Shape</w:t>
      </w:r>
      <w:bookmarkEnd w:id="3"/>
      <w:proofErr w:type="spellEnd"/>
    </w:p>
    <w:p w14:paraId="0A6E7FC2" w14:textId="34BF04D1" w:rsidR="00A30C76" w:rsidRPr="00A30C76" w:rsidRDefault="00A30C76" w:rsidP="00A30C76">
      <w:pPr>
        <w:rPr>
          <w:color w:val="auto"/>
        </w:rPr>
      </w:pPr>
      <w:r>
        <w:rPr>
          <w:color w:val="auto"/>
        </w:rPr>
        <w:t xml:space="preserve">Si ingrandisce ogni ostacolo di </w:t>
      </w:r>
      <w:proofErr w:type="gramStart"/>
      <w:r>
        <w:rPr>
          <w:color w:val="auto"/>
        </w:rPr>
        <w:t>2</w:t>
      </w:r>
      <w:proofErr w:type="gramEnd"/>
      <w:r>
        <w:rPr>
          <w:color w:val="auto"/>
        </w:rPr>
        <w:t xml:space="preserve"> unità.</w:t>
      </w:r>
    </w:p>
    <w:p w14:paraId="205C9B67" w14:textId="1C95D60E" w:rsidR="00BE7598" w:rsidRDefault="00BE7598" w:rsidP="00BE7598">
      <w:pPr>
        <w:pStyle w:val="Titolo2"/>
        <w:rPr>
          <w:sz w:val="40"/>
          <w:szCs w:val="16"/>
        </w:rPr>
      </w:pPr>
      <w:bookmarkStart w:id="4" w:name="_Toc110633462"/>
      <w:proofErr w:type="spellStart"/>
      <w:r w:rsidRPr="00BE7598">
        <w:rPr>
          <w:sz w:val="40"/>
          <w:szCs w:val="16"/>
        </w:rPr>
        <w:t>Artificial</w:t>
      </w:r>
      <w:proofErr w:type="spellEnd"/>
      <w:r w:rsidRPr="00BE7598">
        <w:rPr>
          <w:sz w:val="40"/>
          <w:szCs w:val="16"/>
        </w:rPr>
        <w:t xml:space="preserve"> </w:t>
      </w:r>
      <w:proofErr w:type="spellStart"/>
      <w:r w:rsidRPr="00BE7598">
        <w:rPr>
          <w:sz w:val="40"/>
          <w:szCs w:val="16"/>
        </w:rPr>
        <w:t>Potential</w:t>
      </w:r>
      <w:proofErr w:type="spellEnd"/>
      <w:r w:rsidRPr="00BE7598">
        <w:rPr>
          <w:sz w:val="40"/>
          <w:szCs w:val="16"/>
        </w:rPr>
        <w:t xml:space="preserve"> Fields</w:t>
      </w:r>
      <w:bookmarkEnd w:id="4"/>
    </w:p>
    <w:p w14:paraId="3B4186AB" w14:textId="7A38C6F1" w:rsidR="00AA6D29" w:rsidRDefault="00AA6D29" w:rsidP="00BE7598">
      <w:pPr>
        <w:pStyle w:val="Titolo2"/>
        <w:rPr>
          <w:sz w:val="40"/>
          <w:szCs w:val="16"/>
        </w:rPr>
      </w:pPr>
      <w:bookmarkStart w:id="5" w:name="_Toc110633463"/>
      <w:proofErr w:type="spellStart"/>
      <w:r>
        <w:rPr>
          <w:sz w:val="40"/>
          <w:szCs w:val="16"/>
        </w:rPr>
        <w:t>Voronoi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Diagrams</w:t>
      </w:r>
      <w:bookmarkEnd w:id="5"/>
      <w:proofErr w:type="spellEnd"/>
    </w:p>
    <w:p w14:paraId="6F3503E2" w14:textId="696F820A" w:rsidR="00AA6D29" w:rsidRPr="00BE7598" w:rsidRDefault="00AA6D29" w:rsidP="00BE7598">
      <w:pPr>
        <w:pStyle w:val="Titolo2"/>
        <w:rPr>
          <w:sz w:val="40"/>
          <w:szCs w:val="16"/>
        </w:rPr>
      </w:pPr>
      <w:bookmarkStart w:id="6" w:name="_Toc110633464"/>
      <w:proofErr w:type="spellStart"/>
      <w:r>
        <w:rPr>
          <w:sz w:val="40"/>
          <w:szCs w:val="16"/>
        </w:rPr>
        <w:t>Visibility</w:t>
      </w:r>
      <w:proofErr w:type="spellEnd"/>
      <w:r>
        <w:rPr>
          <w:sz w:val="40"/>
          <w:szCs w:val="16"/>
        </w:rPr>
        <w:t xml:space="preserve"> </w:t>
      </w:r>
      <w:proofErr w:type="spellStart"/>
      <w:r>
        <w:rPr>
          <w:sz w:val="40"/>
          <w:szCs w:val="16"/>
        </w:rPr>
        <w:t>Graphs</w:t>
      </w:r>
      <w:bookmarkEnd w:id="6"/>
      <w:proofErr w:type="spellEnd"/>
    </w:p>
    <w:p w14:paraId="0F2FD449" w14:textId="77777777" w:rsidR="004F7E58" w:rsidRPr="00BB4E2B" w:rsidRDefault="004F7E58" w:rsidP="004F7E58">
      <w:pPr>
        <w:jc w:val="both"/>
        <w:rPr>
          <w:color w:val="auto"/>
        </w:rPr>
      </w:pPr>
    </w:p>
    <w:sectPr w:rsidR="004F7E58" w:rsidRPr="00BB4E2B" w:rsidSect="00AD1BC6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113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8DB58" w14:textId="77777777" w:rsidR="002725C5" w:rsidRDefault="002725C5" w:rsidP="004B7E44">
      <w:r>
        <w:separator/>
      </w:r>
    </w:p>
  </w:endnote>
  <w:endnote w:type="continuationSeparator" w:id="0">
    <w:p w14:paraId="7A24850A" w14:textId="77777777" w:rsidR="002725C5" w:rsidRDefault="002725C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4A0E565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4BAD1513" w14:textId="18F667B3" w:rsidR="004B7E44" w:rsidRDefault="00021A9D" w:rsidP="004B7E44">
          <w:pPr>
            <w:pStyle w:val="Pidipagina"/>
          </w:pPr>
          <w:r w:rsidRPr="00AD1BC6">
            <w:rPr>
              <w:sz w:val="24"/>
              <w:szCs w:val="20"/>
              <w:lang w:bidi="it-IT"/>
            </w:rPr>
            <w:t>Giorgio Ubbriaco 209899 – Progetto di Robotica Mobile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534A0D3A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25178" w14:textId="77777777" w:rsidR="002725C5" w:rsidRDefault="002725C5" w:rsidP="004B7E44">
      <w:r>
        <w:separator/>
      </w:r>
    </w:p>
  </w:footnote>
  <w:footnote w:type="continuationSeparator" w:id="0">
    <w:p w14:paraId="50C45C68" w14:textId="77777777" w:rsidR="002725C5" w:rsidRDefault="002725C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64F861DB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0096F1C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013E29A2" wp14:editId="48CFDB35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0505366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013E29A2" id="Rettangolo 11" o:spid="_x0000_s1028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50505366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defaultTabStop w:val="720"/>
  <w:hyphenationZone w:val="283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84"/>
    <w:rsid w:val="00001598"/>
    <w:rsid w:val="00021A9D"/>
    <w:rsid w:val="000A030F"/>
    <w:rsid w:val="001C7F73"/>
    <w:rsid w:val="002601C7"/>
    <w:rsid w:val="002725C5"/>
    <w:rsid w:val="0029136D"/>
    <w:rsid w:val="00293B83"/>
    <w:rsid w:val="00497C55"/>
    <w:rsid w:val="004B7E44"/>
    <w:rsid w:val="004D5252"/>
    <w:rsid w:val="004D7DE3"/>
    <w:rsid w:val="004F2B86"/>
    <w:rsid w:val="004F7E58"/>
    <w:rsid w:val="00593A68"/>
    <w:rsid w:val="005A718F"/>
    <w:rsid w:val="006A3CE7"/>
    <w:rsid w:val="006C6874"/>
    <w:rsid w:val="006D7884"/>
    <w:rsid w:val="007516CF"/>
    <w:rsid w:val="008B33BC"/>
    <w:rsid w:val="009120E9"/>
    <w:rsid w:val="00945900"/>
    <w:rsid w:val="009C396C"/>
    <w:rsid w:val="00A30C76"/>
    <w:rsid w:val="00AA6D29"/>
    <w:rsid w:val="00AD1BC6"/>
    <w:rsid w:val="00B572B4"/>
    <w:rsid w:val="00B65321"/>
    <w:rsid w:val="00BB4E2B"/>
    <w:rsid w:val="00BE7598"/>
    <w:rsid w:val="00D975A8"/>
    <w:rsid w:val="00DA71BF"/>
    <w:rsid w:val="00DB26A7"/>
    <w:rsid w:val="00DC7C5C"/>
    <w:rsid w:val="00E417E5"/>
    <w:rsid w:val="00E76CAD"/>
    <w:rsid w:val="00E84267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E5104"/>
  <w15:chartTrackingRefBased/>
  <w15:docId w15:val="{4BD4BAEB-60D8-40FD-8303-0445E7AB4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B4E2B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B4E2B"/>
    <w:pPr>
      <w:tabs>
        <w:tab w:val="right" w:leader="dot" w:pos="9592"/>
      </w:tabs>
      <w:spacing w:after="100"/>
    </w:pPr>
    <w:rPr>
      <w:noProof/>
      <w:color w:val="auto"/>
    </w:rPr>
  </w:style>
  <w:style w:type="character" w:styleId="Collegamentoipertestuale">
    <w:name w:val="Hyperlink"/>
    <w:basedOn w:val="Carpredefinitoparagrafo"/>
    <w:uiPriority w:val="99"/>
    <w:unhideWhenUsed/>
    <w:rsid w:val="00BB4E2B"/>
    <w:rPr>
      <w:color w:val="93C842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E7598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Local\Microsoft\Office\16.0\DTS\it-IT%7bF67713FC-E6A8-408F-A56C-A6C569018C4D%7d\%7b055E0768-2D58-460E-9656-9BF1B840577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2D6-3B35-447D-B8CE-FDAB19D56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{055E0768-2D58-460E-9656-9BF1B840577E}tf16392796_win32</Template>
  <TotalTime>440</TotalTime>
  <Pages>4</Pages>
  <Words>143</Words>
  <Characters>820</Characters>
  <Application>Microsoft Office Word</Application>
  <DocSecurity>0</DocSecurity>
  <Lines>6</Lines>
  <Paragraphs>1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Intestazioni</vt:lpstr>
      </vt:variant>
      <vt:variant>
        <vt:i4>4</vt:i4>
      </vt:variant>
      <vt:variant>
        <vt:lpstr>Title</vt:lpstr>
      </vt:variant>
      <vt:variant>
        <vt:i4>1</vt:i4>
      </vt:variant>
    </vt:vector>
  </HeadingPairs>
  <TitlesOfParts>
    <vt:vector size="6" baseType="lpstr">
      <vt:lpstr/>
      <vt:lpstr>Modello</vt:lpstr>
      <vt:lpstr>Path Planning</vt:lpstr>
      <vt:lpstr>    Obstacles Shape</vt:lpstr>
      <vt:lpstr>    Artificial Potential Fields</vt:lpstr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GIORGIO UBBRIACO</cp:lastModifiedBy>
  <cp:revision>9</cp:revision>
  <dcterms:created xsi:type="dcterms:W3CDTF">2022-08-02T14:04:00Z</dcterms:created>
  <dcterms:modified xsi:type="dcterms:W3CDTF">2022-09-10T21:37:00Z</dcterms:modified>
</cp:coreProperties>
</file>